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9D03E" w14:textId="3333F946" w:rsidR="00D05781" w:rsidRDefault="00D05781">
      <w:r>
        <w:rPr>
          <w:noProof/>
        </w:rPr>
        <w:drawing>
          <wp:anchor distT="0" distB="0" distL="114300" distR="114300" simplePos="0" relativeHeight="251640832" behindDoc="1" locked="0" layoutInCell="1" allowOverlap="1" wp14:anchorId="64BF9E71" wp14:editId="769859C3">
            <wp:simplePos x="0" y="0"/>
            <wp:positionH relativeFrom="column">
              <wp:posOffset>-457200</wp:posOffset>
            </wp:positionH>
            <wp:positionV relativeFrom="paragraph">
              <wp:posOffset>-458470</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11">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14:paraId="1090D16E" w14:textId="77777777" w:rsidR="00D05781" w:rsidRDefault="00D05781"/>
    <w:p w14:paraId="27A3E47A" w14:textId="77777777" w:rsidR="00D05781" w:rsidRDefault="00D05781"/>
    <w:p w14:paraId="4E8A5EE9" w14:textId="7C30261D" w:rsidR="00D05781" w:rsidRDefault="00D05781"/>
    <w:p w14:paraId="09F4022F" w14:textId="01A220BB" w:rsidR="00D05781" w:rsidRDefault="00D05781"/>
    <w:p w14:paraId="536F0C72" w14:textId="54E8BED7" w:rsidR="00D05781" w:rsidRDefault="00D05781"/>
    <w:p w14:paraId="5A1ABBA9" w14:textId="7844F91F" w:rsidR="00D05781" w:rsidRDefault="00D05781"/>
    <w:p w14:paraId="25AA9912" w14:textId="22DA7E82" w:rsidR="00D05781" w:rsidRDefault="00D05781"/>
    <w:p w14:paraId="6811FEB5" w14:textId="589CAA9F" w:rsidR="00D05781" w:rsidRDefault="00D05781"/>
    <w:p w14:paraId="6981ADAA" w14:textId="77777777" w:rsidR="00D05781" w:rsidRDefault="00D05781"/>
    <w:p w14:paraId="4FE8AFDF" w14:textId="77777777" w:rsidR="00D05781" w:rsidRDefault="00D05781"/>
    <w:p w14:paraId="740C346E" w14:textId="2A3E2751" w:rsidR="00D05781" w:rsidRDefault="00D05781"/>
    <w:p w14:paraId="3E9A9A7E" w14:textId="181ED483" w:rsidR="00D05781" w:rsidRDefault="00D05781"/>
    <w:p w14:paraId="5A90E814" w14:textId="694B0170" w:rsidR="00D05781" w:rsidRDefault="00D05781"/>
    <w:p w14:paraId="7C611496" w14:textId="77777777" w:rsidR="00D05781" w:rsidRDefault="00D05781"/>
    <w:p w14:paraId="7857C4AF" w14:textId="77777777" w:rsidR="00D05781" w:rsidRDefault="00D05781"/>
    <w:p w14:paraId="500FD685" w14:textId="25D8239B" w:rsidR="00D05781" w:rsidRDefault="00D05781"/>
    <w:p w14:paraId="0A5DA69D" w14:textId="77777777" w:rsidR="00D05781" w:rsidRDefault="00D05781"/>
    <w:p w14:paraId="78CFBD33" w14:textId="21A056BD" w:rsidR="00D05781" w:rsidRDefault="00D05781"/>
    <w:p w14:paraId="3C578B45" w14:textId="77777777" w:rsidR="00D05781" w:rsidRDefault="00D05781"/>
    <w:p w14:paraId="177C7278" w14:textId="77777777" w:rsidR="00D05781" w:rsidRDefault="00D05781"/>
    <w:p w14:paraId="64C35A0B" w14:textId="77777777" w:rsidR="00D05781" w:rsidRDefault="00D05781"/>
    <w:p w14:paraId="13B149D2" w14:textId="52CB6F7C" w:rsidR="00D05781" w:rsidRDefault="00D05781"/>
    <w:p w14:paraId="5B9D5F1F" w14:textId="77777777" w:rsidR="00D05781" w:rsidRDefault="00D05781"/>
    <w:p w14:paraId="07B0945B" w14:textId="77777777" w:rsidR="00D05781" w:rsidRDefault="00D05781"/>
    <w:p w14:paraId="2D7EC10A" w14:textId="77777777" w:rsidR="00D05781" w:rsidRDefault="00D05781"/>
    <w:p w14:paraId="5C23766A" w14:textId="706DD760" w:rsidR="00D05781" w:rsidRDefault="00D05781"/>
    <w:p w14:paraId="48345C55" w14:textId="77777777" w:rsidR="00D05781" w:rsidRDefault="00D05781"/>
    <w:p w14:paraId="3C4D23B0" w14:textId="77777777" w:rsidR="00D05781" w:rsidRDefault="00D05781"/>
    <w:p w14:paraId="34EB8116" w14:textId="1082328F" w:rsidR="00D05781" w:rsidRDefault="00D05781"/>
    <w:p w14:paraId="7BAE2516" w14:textId="77777777" w:rsidR="00D05781" w:rsidRDefault="00D05781"/>
    <w:p w14:paraId="24A729A7" w14:textId="77777777" w:rsidR="00D05781" w:rsidRDefault="00D05781"/>
    <w:p w14:paraId="5BBE5F64" w14:textId="77777777" w:rsidR="00D05781" w:rsidRDefault="00D05781"/>
    <w:p w14:paraId="103882A0" w14:textId="697791D2" w:rsidR="00D05781" w:rsidRDefault="00D05781"/>
    <w:p w14:paraId="5DD59596" w14:textId="7D748EFC" w:rsidR="00D05781" w:rsidRDefault="00D05781"/>
    <w:p w14:paraId="3F308BFD" w14:textId="7685A3BC" w:rsidR="00D05781" w:rsidRDefault="00D05781"/>
    <w:p w14:paraId="2B1B1606" w14:textId="77777777" w:rsidR="00D05781" w:rsidRDefault="00D05781"/>
    <w:p w14:paraId="378ADFF8" w14:textId="77777777" w:rsidR="00D05781" w:rsidRDefault="00D05781"/>
    <w:p w14:paraId="6A3DCA3B" w14:textId="40DC4E8B" w:rsidR="00D05781" w:rsidRDefault="00D05781"/>
    <w:p w14:paraId="6AFDBDEA" w14:textId="7FF92D59" w:rsidR="00D05781" w:rsidRDefault="00D05781"/>
    <w:p w14:paraId="7640E1E2" w14:textId="154D9AC8" w:rsidR="00D05781" w:rsidRDefault="005D03DB">
      <w:r>
        <w:rPr>
          <w:noProof/>
        </w:rPr>
        <mc:AlternateContent>
          <mc:Choice Requires="wps">
            <w:drawing>
              <wp:anchor distT="0" distB="0" distL="114300" distR="114300" simplePos="0" relativeHeight="251634688" behindDoc="0" locked="0" layoutInCell="1" allowOverlap="1" wp14:anchorId="680610DD" wp14:editId="3C77B078">
                <wp:simplePos x="0" y="0"/>
                <wp:positionH relativeFrom="column">
                  <wp:posOffset>180975</wp:posOffset>
                </wp:positionH>
                <wp:positionV relativeFrom="paragraph">
                  <wp:posOffset>6350</wp:posOffset>
                </wp:positionV>
                <wp:extent cx="6276975" cy="17716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6276975" cy="17716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384E42E" w14:textId="1AC7E5DC" w:rsidR="006B445E" w:rsidRPr="00784F87" w:rsidRDefault="00F70B81">
                            <w:pPr>
                              <w:rPr>
                                <w:rFonts w:ascii="Segoe UI Light" w:hAnsi="Segoe UI Light" w:cs="Segoe UI Light"/>
                                <w:color w:val="009FE3"/>
                                <w:sz w:val="88"/>
                                <w:szCs w:val="88"/>
                              </w:rPr>
                            </w:pPr>
                            <w:r>
                              <w:rPr>
                                <w:rFonts w:ascii="Segoe UI Light" w:hAnsi="Segoe UI Light" w:cs="Segoe UI Light"/>
                                <w:color w:val="009FE3"/>
                                <w:sz w:val="88"/>
                                <w:szCs w:val="88"/>
                              </w:rPr>
                              <w:tab/>
                              <w:t>Projet : Covid Situation</w:t>
                            </w:r>
                          </w:p>
                          <w:p w14:paraId="3C326CC9" w14:textId="6E59F571" w:rsidR="006B445E" w:rsidRPr="00A646C3" w:rsidRDefault="00F70B81">
                            <w:pPr>
                              <w:rPr>
                                <w:rFonts w:ascii="Segoe UI Black" w:hAnsi="Segoe UI Black" w:cs="Segoe UI Semibold"/>
                                <w:color w:val="AFCA0B"/>
                                <w:sz w:val="38"/>
                                <w:szCs w:val="38"/>
                              </w:rPr>
                            </w:pPr>
                            <w:r w:rsidRPr="00F70B81">
                              <w:rPr>
                                <w:rFonts w:ascii="Segoe UI Black" w:hAnsi="Segoe UI Black" w:cs="Segoe UI Semibold"/>
                                <w:color w:val="AFCA0B"/>
                                <w:sz w:val="38"/>
                                <w:szCs w:val="38"/>
                              </w:rPr>
                              <w:t xml:space="preserve">Projet de substitution au Stage / non effectué dans l'entreprise </w:t>
                            </w:r>
                            <w:r>
                              <w:rPr>
                                <w:rFonts w:ascii="Segoe UI Black" w:hAnsi="Segoe UI Black" w:cs="Segoe UI Semibold"/>
                                <w:color w:val="AFCA0B"/>
                                <w:sz w:val="38"/>
                                <w:szCs w:val="38"/>
                              </w:rPr>
                              <w:t>World Consulting (ficti</w:t>
                            </w:r>
                            <w:r w:rsidR="00DD4346">
                              <w:rPr>
                                <w:rFonts w:ascii="Segoe UI Black" w:hAnsi="Segoe UI Black" w:cs="Segoe UI Semibold"/>
                                <w:color w:val="AFCA0B"/>
                                <w:sz w:val="38"/>
                                <w:szCs w:val="38"/>
                              </w:rPr>
                              <w:t>ve</w:t>
                            </w:r>
                            <w:r>
                              <w:rPr>
                                <w:rFonts w:ascii="Segoe UI Black" w:hAnsi="Segoe UI Black" w:cs="Segoe UI Semibold"/>
                                <w:color w:val="AFCA0B"/>
                                <w:sz w:val="38"/>
                                <w:szCs w:val="3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610DD" id="_x0000_t202" coordsize="21600,21600" o:spt="202" path="m,l,21600r21600,l21600,xe">
                <v:stroke joinstyle="miter"/>
                <v:path gradientshapeok="t" o:connecttype="rect"/>
              </v:shapetype>
              <v:shape id="Zone de texte 2" o:spid="_x0000_s1026" type="#_x0000_t202" style="position:absolute;margin-left:14.25pt;margin-top:.5pt;width:494.25pt;height:13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" filled="f" stroked="f">
                <v:textbox>
                  <w:txbxContent>
                    <w:p w14:paraId="2384E42E" w14:textId="1AC7E5DC" w:rsidR="006B445E" w:rsidRPr="00784F87" w:rsidRDefault="00F70B81">
                      <w:pPr>
                        <w:rPr>
                          <w:rFonts w:ascii="Segoe UI Light" w:hAnsi="Segoe UI Light" w:cs="Segoe UI Light"/>
                          <w:color w:val="009FE3"/>
                          <w:sz w:val="88"/>
                          <w:szCs w:val="88"/>
                        </w:rPr>
                      </w:pPr>
                      <w:r>
                        <w:rPr>
                          <w:rFonts w:ascii="Segoe UI Light" w:hAnsi="Segoe UI Light" w:cs="Segoe UI Light"/>
                          <w:color w:val="009FE3"/>
                          <w:sz w:val="88"/>
                          <w:szCs w:val="88"/>
                        </w:rPr>
                        <w:tab/>
                        <w:t>Projet : Covid Situation</w:t>
                      </w:r>
                    </w:p>
                    <w:p w14:paraId="3C326CC9" w14:textId="6E59F571" w:rsidR="006B445E" w:rsidRPr="00A646C3" w:rsidRDefault="00F70B81">
                      <w:pPr>
                        <w:rPr>
                          <w:rFonts w:ascii="Segoe UI Black" w:hAnsi="Segoe UI Black" w:cs="Segoe UI Semibold"/>
                          <w:color w:val="AFCA0B"/>
                          <w:sz w:val="38"/>
                          <w:szCs w:val="38"/>
                        </w:rPr>
                      </w:pPr>
                      <w:r w:rsidRPr="00F70B81">
                        <w:rPr>
                          <w:rFonts w:ascii="Segoe UI Black" w:hAnsi="Segoe UI Black" w:cs="Segoe UI Semibold"/>
                          <w:color w:val="AFCA0B"/>
                          <w:sz w:val="38"/>
                          <w:szCs w:val="38"/>
                        </w:rPr>
                        <w:t xml:space="preserve">Projet de substitution au Stage / non effectué dans l'entreprise </w:t>
                      </w:r>
                      <w:r>
                        <w:rPr>
                          <w:rFonts w:ascii="Segoe UI Black" w:hAnsi="Segoe UI Black" w:cs="Segoe UI Semibold"/>
                          <w:color w:val="AFCA0B"/>
                          <w:sz w:val="38"/>
                          <w:szCs w:val="38"/>
                        </w:rPr>
                        <w:t>World Consulting (ficti</w:t>
                      </w:r>
                      <w:r w:rsidR="00DD4346">
                        <w:rPr>
                          <w:rFonts w:ascii="Segoe UI Black" w:hAnsi="Segoe UI Black" w:cs="Segoe UI Semibold"/>
                          <w:color w:val="AFCA0B"/>
                          <w:sz w:val="38"/>
                          <w:szCs w:val="38"/>
                        </w:rPr>
                        <w:t>ve</w:t>
                      </w:r>
                      <w:r>
                        <w:rPr>
                          <w:rFonts w:ascii="Segoe UI Black" w:hAnsi="Segoe UI Black" w:cs="Segoe UI Semibold"/>
                          <w:color w:val="AFCA0B"/>
                          <w:sz w:val="38"/>
                          <w:szCs w:val="38"/>
                        </w:rPr>
                        <w:t>)</w:t>
                      </w:r>
                    </w:p>
                  </w:txbxContent>
                </v:textbox>
              </v:shape>
            </w:pict>
          </mc:Fallback>
        </mc:AlternateContent>
      </w:r>
    </w:p>
    <w:p w14:paraId="0B101478" w14:textId="74F199AA" w:rsidR="00D05781" w:rsidRDefault="00D05781"/>
    <w:p w14:paraId="7BB8808C" w14:textId="77777777" w:rsidR="00D05781" w:rsidRDefault="00D05781"/>
    <w:p w14:paraId="5A5F7092" w14:textId="04C7CA53" w:rsidR="00D05781" w:rsidRDefault="00D05781"/>
    <w:p w14:paraId="1D345B4E" w14:textId="77777777" w:rsidR="00D05781" w:rsidRDefault="00D05781"/>
    <w:p w14:paraId="0C2CA56D" w14:textId="36872031" w:rsidR="00D05781" w:rsidRDefault="00D05781"/>
    <w:p w14:paraId="66995C80" w14:textId="3E838BFE" w:rsidR="00D05781" w:rsidRDefault="00D05781"/>
    <w:p w14:paraId="2441A842" w14:textId="77777777" w:rsidR="00D05781" w:rsidRDefault="00D05781"/>
    <w:p w14:paraId="1A4E3D65" w14:textId="11B010DA" w:rsidR="00D05781" w:rsidRDefault="00D05781"/>
    <w:p w14:paraId="051A12E6" w14:textId="1EB5A52A" w:rsidR="00D05781" w:rsidRDefault="005D03DB">
      <w:r>
        <w:rPr>
          <w:noProof/>
        </w:rPr>
        <mc:AlternateContent>
          <mc:Choice Requires="wps">
            <w:drawing>
              <wp:anchor distT="0" distB="0" distL="114300" distR="114300" simplePos="0" relativeHeight="251669504" behindDoc="0" locked="0" layoutInCell="1" allowOverlap="1" wp14:anchorId="22A98EA6" wp14:editId="0A30D5BF">
                <wp:simplePos x="0" y="0"/>
                <wp:positionH relativeFrom="column">
                  <wp:posOffset>-635</wp:posOffset>
                </wp:positionH>
                <wp:positionV relativeFrom="paragraph">
                  <wp:posOffset>66040</wp:posOffset>
                </wp:positionV>
                <wp:extent cx="2362200" cy="9334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362200" cy="9334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84236C1" w14:textId="5E0E6DF9" w:rsidR="00AF3316" w:rsidRDefault="00B142BB">
                            <w:pPr>
                              <w:rPr>
                                <w:rFonts w:ascii="Segoe UI" w:hAnsi="Segoe UI" w:cs="Segoe UI"/>
                                <w:color w:val="009FE3"/>
                                <w:sz w:val="30"/>
                                <w:szCs w:val="30"/>
                              </w:rPr>
                            </w:pPr>
                            <w:r>
                              <w:rPr>
                                <w:rFonts w:ascii="Segoe UI" w:hAnsi="Segoe UI" w:cs="Segoe UI"/>
                                <w:color w:val="009FE3"/>
                                <w:sz w:val="30"/>
                                <w:szCs w:val="30"/>
                              </w:rPr>
                              <w:t>TANG Kévin</w:t>
                            </w:r>
                          </w:p>
                          <w:p w14:paraId="6A9DC28B" w14:textId="35DA9124" w:rsidR="00B142BB" w:rsidRPr="00784F87" w:rsidRDefault="00B142BB">
                            <w:pPr>
                              <w:rPr>
                                <w:rFonts w:ascii="Segoe UI" w:hAnsi="Segoe UI" w:cs="Segoe UI"/>
                                <w:color w:val="AFCA0B"/>
                                <w:sz w:val="30"/>
                                <w:szCs w:val="30"/>
                              </w:rPr>
                            </w:pPr>
                            <w:r>
                              <w:rPr>
                                <w:rFonts w:ascii="Segoe UI" w:hAnsi="Segoe UI" w:cs="Segoe UI"/>
                                <w:color w:val="009FE3"/>
                                <w:sz w:val="30"/>
                                <w:szCs w:val="30"/>
                              </w:rPr>
                              <w:t>L3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98EA6" id="Zone de texte 4" o:spid="_x0000_s1027" type="#_x0000_t202" style="position:absolute;margin-left:-.05pt;margin-top:5.2pt;width:186pt;height: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" filled="f" stroked="f">
                <v:textbox>
                  <w:txbxContent>
                    <w:p w14:paraId="584236C1" w14:textId="5E0E6DF9" w:rsidR="00AF3316" w:rsidRDefault="00B142BB">
                      <w:pPr>
                        <w:rPr>
                          <w:rFonts w:ascii="Segoe UI" w:hAnsi="Segoe UI" w:cs="Segoe UI"/>
                          <w:color w:val="009FE3"/>
                          <w:sz w:val="30"/>
                          <w:szCs w:val="30"/>
                        </w:rPr>
                      </w:pPr>
                      <w:r>
                        <w:rPr>
                          <w:rFonts w:ascii="Segoe UI" w:hAnsi="Segoe UI" w:cs="Segoe UI"/>
                          <w:color w:val="009FE3"/>
                          <w:sz w:val="30"/>
                          <w:szCs w:val="30"/>
                        </w:rPr>
                        <w:t>TANG Kévin</w:t>
                      </w:r>
                    </w:p>
                    <w:p w14:paraId="6A9DC28B" w14:textId="35DA9124" w:rsidR="00B142BB" w:rsidRPr="00784F87" w:rsidRDefault="00B142BB">
                      <w:pPr>
                        <w:rPr>
                          <w:rFonts w:ascii="Segoe UI" w:hAnsi="Segoe UI" w:cs="Segoe UI"/>
                          <w:color w:val="AFCA0B"/>
                          <w:sz w:val="30"/>
                          <w:szCs w:val="30"/>
                        </w:rPr>
                      </w:pPr>
                      <w:r>
                        <w:rPr>
                          <w:rFonts w:ascii="Segoe UI" w:hAnsi="Segoe UI" w:cs="Segoe UI"/>
                          <w:color w:val="009FE3"/>
                          <w:sz w:val="30"/>
                          <w:szCs w:val="30"/>
                        </w:rPr>
                        <w:t>L3 Informatique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31C2C46" wp14:editId="16E092D2">
                <wp:simplePos x="0" y="0"/>
                <wp:positionH relativeFrom="column">
                  <wp:posOffset>3552190</wp:posOffset>
                </wp:positionH>
                <wp:positionV relativeFrom="paragraph">
                  <wp:posOffset>8890</wp:posOffset>
                </wp:positionV>
                <wp:extent cx="3086100" cy="93345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086100" cy="933450"/>
                        </a:xfrm>
                        <a:prstGeom prst="rect">
                          <a:avLst/>
                        </a:prstGeom>
                        <a:solidFill>
                          <a:schemeClr val="lt1"/>
                        </a:solidFill>
                        <a:ln w="6350">
                          <a:noFill/>
                        </a:ln>
                      </wps:spPr>
                      <wps:txbx>
                        <w:txbxContent>
                          <w:p w14:paraId="3D8BCB5D" w14:textId="7A105AD5" w:rsidR="00B142BB" w:rsidRDefault="00B142BB">
                            <w:pPr>
                              <w:rPr>
                                <w:rFonts w:ascii="Segoe UI" w:hAnsi="Segoe UI" w:cs="Segoe UI"/>
                                <w:color w:val="009FE3"/>
                                <w:sz w:val="30"/>
                                <w:szCs w:val="30"/>
                              </w:rPr>
                            </w:pPr>
                            <w:r>
                              <w:rPr>
                                <w:rFonts w:ascii="Segoe UI" w:hAnsi="Segoe UI" w:cs="Segoe UI"/>
                                <w:color w:val="009FE3"/>
                                <w:sz w:val="30"/>
                                <w:szCs w:val="30"/>
                              </w:rPr>
                              <w:t>Université Claude Bernard Lyon 1</w:t>
                            </w:r>
                          </w:p>
                          <w:p w14:paraId="60799291" w14:textId="1E8056C1" w:rsidR="00B142BB" w:rsidRDefault="00B142BB">
                            <w:pPr>
                              <w:rPr>
                                <w:rFonts w:ascii="Segoe UI" w:hAnsi="Segoe UI" w:cs="Segoe UI"/>
                                <w:color w:val="009FE3"/>
                                <w:sz w:val="30"/>
                                <w:szCs w:val="30"/>
                              </w:rPr>
                            </w:pPr>
                            <w:r>
                              <w:rPr>
                                <w:rFonts w:ascii="Segoe UI" w:hAnsi="Segoe UI" w:cs="Segoe UI"/>
                                <w:color w:val="009FE3"/>
                                <w:sz w:val="30"/>
                                <w:szCs w:val="30"/>
                              </w:rPr>
                              <w:t>Année 2021-2022</w:t>
                            </w:r>
                          </w:p>
                          <w:p w14:paraId="3C8CD99E" w14:textId="428E40FC" w:rsidR="0076055A" w:rsidRPr="00B142BB" w:rsidRDefault="0076055A">
                            <w:pPr>
                              <w:rPr>
                                <w:rFonts w:ascii="Segoe UI" w:hAnsi="Segoe UI" w:cs="Segoe UI"/>
                                <w:color w:val="AFCA0B"/>
                                <w:sz w:val="30"/>
                                <w:szCs w:val="30"/>
                              </w:rPr>
                            </w:pPr>
                            <w:r>
                              <w:rPr>
                                <w:rFonts w:ascii="Segoe UI" w:hAnsi="Segoe UI" w:cs="Segoe UI"/>
                                <w:color w:val="009FE3"/>
                                <w:sz w:val="30"/>
                                <w:szCs w:val="30"/>
                              </w:rPr>
                              <w:t>Tuteur : Alexandre MEYER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C2C46" id="Zone de texte 3" o:spid="_x0000_s1028" type="#_x0000_t202" style="position:absolute;margin-left:279.7pt;margin-top:.7pt;width:243pt;height:7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AZMAIAAFs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" fillcolor="white [3201]" stroked="f" strokeweight=".5pt">
                <v:textbox>
                  <w:txbxContent>
                    <w:p w14:paraId="3D8BCB5D" w14:textId="7A105AD5" w:rsidR="00B142BB" w:rsidRDefault="00B142BB">
                      <w:pPr>
                        <w:rPr>
                          <w:rFonts w:ascii="Segoe UI" w:hAnsi="Segoe UI" w:cs="Segoe UI"/>
                          <w:color w:val="009FE3"/>
                          <w:sz w:val="30"/>
                          <w:szCs w:val="30"/>
                        </w:rPr>
                      </w:pPr>
                      <w:r>
                        <w:rPr>
                          <w:rFonts w:ascii="Segoe UI" w:hAnsi="Segoe UI" w:cs="Segoe UI"/>
                          <w:color w:val="009FE3"/>
                          <w:sz w:val="30"/>
                          <w:szCs w:val="30"/>
                        </w:rPr>
                        <w:t>Université Claude Bernard Lyon 1</w:t>
                      </w:r>
                    </w:p>
                    <w:p w14:paraId="60799291" w14:textId="1E8056C1" w:rsidR="00B142BB" w:rsidRDefault="00B142BB">
                      <w:pPr>
                        <w:rPr>
                          <w:rFonts w:ascii="Segoe UI" w:hAnsi="Segoe UI" w:cs="Segoe UI"/>
                          <w:color w:val="009FE3"/>
                          <w:sz w:val="30"/>
                          <w:szCs w:val="30"/>
                        </w:rPr>
                      </w:pPr>
                      <w:r>
                        <w:rPr>
                          <w:rFonts w:ascii="Segoe UI" w:hAnsi="Segoe UI" w:cs="Segoe UI"/>
                          <w:color w:val="009FE3"/>
                          <w:sz w:val="30"/>
                          <w:szCs w:val="30"/>
                        </w:rPr>
                        <w:t>Année 2021-2022</w:t>
                      </w:r>
                    </w:p>
                    <w:p w14:paraId="3C8CD99E" w14:textId="428E40FC" w:rsidR="0076055A" w:rsidRPr="00B142BB" w:rsidRDefault="0076055A">
                      <w:pPr>
                        <w:rPr>
                          <w:rFonts w:ascii="Segoe UI" w:hAnsi="Segoe UI" w:cs="Segoe UI"/>
                          <w:color w:val="AFCA0B"/>
                          <w:sz w:val="30"/>
                          <w:szCs w:val="30"/>
                        </w:rPr>
                      </w:pPr>
                      <w:r>
                        <w:rPr>
                          <w:rFonts w:ascii="Segoe UI" w:hAnsi="Segoe UI" w:cs="Segoe UI"/>
                          <w:color w:val="009FE3"/>
                          <w:sz w:val="30"/>
                          <w:szCs w:val="30"/>
                        </w:rPr>
                        <w:t>Tuteur : Alexandre MEYER</w:t>
                      </w:r>
                    </w:p>
                  </w:txbxContent>
                </v:textbox>
              </v:shape>
            </w:pict>
          </mc:Fallback>
        </mc:AlternateContent>
      </w:r>
    </w:p>
    <w:p w14:paraId="299CCDDB" w14:textId="10CB4173" w:rsidR="00D05781" w:rsidRDefault="00D05781"/>
    <w:p w14:paraId="23C1F7C8" w14:textId="45121DEA" w:rsidR="00D05781" w:rsidRDefault="00D05781"/>
    <w:p w14:paraId="61ABB366" w14:textId="4883C9A9" w:rsidR="00D05781" w:rsidRDefault="00D05781"/>
    <w:p w14:paraId="194C5B44" w14:textId="398DF5BB" w:rsidR="00D05781" w:rsidRDefault="00D05781" w:rsidP="00D05781"/>
    <w:p w14:paraId="1618C6A0" w14:textId="77777777" w:rsidR="005D03DB" w:rsidRDefault="005D03DB" w:rsidP="00D05781"/>
    <w:p w14:paraId="7B9823C6" w14:textId="16A15858" w:rsidR="00D05781" w:rsidRDefault="00D05781" w:rsidP="00D05781"/>
    <w:sdt>
      <w:sdtPr>
        <w:rPr>
          <w:rFonts w:asciiTheme="minorHAnsi" w:eastAsiaTheme="minorEastAsia" w:hAnsiTheme="minorHAnsi" w:cstheme="minorBidi"/>
          <w:color w:val="auto"/>
          <w:sz w:val="24"/>
          <w:szCs w:val="24"/>
        </w:rPr>
        <w:id w:val="-1211112163"/>
        <w:docPartObj>
          <w:docPartGallery w:val="Table of Contents"/>
          <w:docPartUnique/>
        </w:docPartObj>
      </w:sdtPr>
      <w:sdtEndPr>
        <w:rPr>
          <w:b/>
          <w:bCs/>
        </w:rPr>
      </w:sdtEndPr>
      <w:sdtContent>
        <w:p w14:paraId="096E87CE" w14:textId="0F52863F" w:rsidR="005D03DB" w:rsidRDefault="005D03DB">
          <w:pPr>
            <w:pStyle w:val="En-ttedetabledesmatires"/>
          </w:pPr>
          <w:r>
            <w:t>Sommaire</w:t>
          </w:r>
        </w:p>
        <w:p w14:paraId="490ADA7E" w14:textId="77777777" w:rsidR="005D03DB" w:rsidRPr="005D03DB" w:rsidRDefault="005D03DB" w:rsidP="005D03DB"/>
        <w:p w14:paraId="786B1ADB" w14:textId="3968A85A" w:rsidR="00430219" w:rsidRDefault="005D03DB">
          <w:pPr>
            <w:pStyle w:val="TM1"/>
            <w:tabs>
              <w:tab w:val="right" w:leader="dot" w:pos="10451"/>
            </w:tabs>
            <w:rPr>
              <w:rFonts w:cstheme="minorBidi"/>
              <w:noProof/>
            </w:rPr>
          </w:pPr>
          <w:r>
            <w:fldChar w:fldCharType="begin"/>
          </w:r>
          <w:r>
            <w:instrText xml:space="preserve"> TOC \o "1-3" \h \z \u </w:instrText>
          </w:r>
          <w:r>
            <w:fldChar w:fldCharType="separate"/>
          </w:r>
          <w:hyperlink w:anchor="_Toc111209734" w:history="1">
            <w:r w:rsidR="00430219" w:rsidRPr="00C54CD8">
              <w:rPr>
                <w:rStyle w:val="Lienhypertexte"/>
                <w:b/>
                <w:bCs/>
                <w:noProof/>
              </w:rPr>
              <w:t>Introduction</w:t>
            </w:r>
            <w:r w:rsidR="00430219">
              <w:rPr>
                <w:noProof/>
                <w:webHidden/>
              </w:rPr>
              <w:tab/>
            </w:r>
            <w:r w:rsidR="00430219">
              <w:rPr>
                <w:noProof/>
                <w:webHidden/>
              </w:rPr>
              <w:fldChar w:fldCharType="begin"/>
            </w:r>
            <w:r w:rsidR="00430219">
              <w:rPr>
                <w:noProof/>
                <w:webHidden/>
              </w:rPr>
              <w:instrText xml:space="preserve"> PAGEREF _Toc111209734 \h </w:instrText>
            </w:r>
            <w:r w:rsidR="00430219">
              <w:rPr>
                <w:noProof/>
                <w:webHidden/>
              </w:rPr>
            </w:r>
            <w:r w:rsidR="00430219">
              <w:rPr>
                <w:noProof/>
                <w:webHidden/>
              </w:rPr>
              <w:fldChar w:fldCharType="separate"/>
            </w:r>
            <w:r w:rsidR="00430219">
              <w:rPr>
                <w:noProof/>
                <w:webHidden/>
              </w:rPr>
              <w:t>3</w:t>
            </w:r>
            <w:r w:rsidR="00430219">
              <w:rPr>
                <w:noProof/>
                <w:webHidden/>
              </w:rPr>
              <w:fldChar w:fldCharType="end"/>
            </w:r>
          </w:hyperlink>
        </w:p>
        <w:p w14:paraId="3FF2427D" w14:textId="0D036FED" w:rsidR="00430219" w:rsidRDefault="00430219">
          <w:pPr>
            <w:pStyle w:val="TM1"/>
            <w:tabs>
              <w:tab w:val="right" w:leader="dot" w:pos="10451"/>
            </w:tabs>
            <w:rPr>
              <w:rFonts w:cstheme="minorBidi"/>
              <w:noProof/>
            </w:rPr>
          </w:pPr>
          <w:hyperlink w:anchor="_Toc111209735" w:history="1">
            <w:r w:rsidRPr="00C54CD8">
              <w:rPr>
                <w:rStyle w:val="Lienhypertexte"/>
                <w:b/>
                <w:bCs/>
                <w:noProof/>
              </w:rPr>
              <w:t>Environnement professionnel</w:t>
            </w:r>
            <w:r>
              <w:rPr>
                <w:noProof/>
                <w:webHidden/>
              </w:rPr>
              <w:tab/>
            </w:r>
            <w:r>
              <w:rPr>
                <w:noProof/>
                <w:webHidden/>
              </w:rPr>
              <w:fldChar w:fldCharType="begin"/>
            </w:r>
            <w:r>
              <w:rPr>
                <w:noProof/>
                <w:webHidden/>
              </w:rPr>
              <w:instrText xml:space="preserve"> PAGEREF _Toc111209735 \h </w:instrText>
            </w:r>
            <w:r>
              <w:rPr>
                <w:noProof/>
                <w:webHidden/>
              </w:rPr>
            </w:r>
            <w:r>
              <w:rPr>
                <w:noProof/>
                <w:webHidden/>
              </w:rPr>
              <w:fldChar w:fldCharType="separate"/>
            </w:r>
            <w:r>
              <w:rPr>
                <w:noProof/>
                <w:webHidden/>
              </w:rPr>
              <w:t>4</w:t>
            </w:r>
            <w:r>
              <w:rPr>
                <w:noProof/>
                <w:webHidden/>
              </w:rPr>
              <w:fldChar w:fldCharType="end"/>
            </w:r>
          </w:hyperlink>
        </w:p>
        <w:p w14:paraId="4BED83DC" w14:textId="360B745A" w:rsidR="00430219" w:rsidRDefault="00430219">
          <w:pPr>
            <w:pStyle w:val="TM1"/>
            <w:tabs>
              <w:tab w:val="right" w:leader="dot" w:pos="10451"/>
            </w:tabs>
            <w:rPr>
              <w:rFonts w:cstheme="minorBidi"/>
              <w:noProof/>
            </w:rPr>
          </w:pPr>
          <w:hyperlink w:anchor="_Toc111209736" w:history="1">
            <w:r w:rsidRPr="00C54CD8">
              <w:rPr>
                <w:rStyle w:val="Lienhypertexte"/>
                <w:b/>
                <w:bCs/>
                <w:noProof/>
              </w:rPr>
              <w:t>Mission</w:t>
            </w:r>
            <w:r>
              <w:rPr>
                <w:noProof/>
                <w:webHidden/>
              </w:rPr>
              <w:tab/>
            </w:r>
            <w:r>
              <w:rPr>
                <w:noProof/>
                <w:webHidden/>
              </w:rPr>
              <w:fldChar w:fldCharType="begin"/>
            </w:r>
            <w:r>
              <w:rPr>
                <w:noProof/>
                <w:webHidden/>
              </w:rPr>
              <w:instrText xml:space="preserve"> PAGEREF _Toc111209736 \h </w:instrText>
            </w:r>
            <w:r>
              <w:rPr>
                <w:noProof/>
                <w:webHidden/>
              </w:rPr>
            </w:r>
            <w:r>
              <w:rPr>
                <w:noProof/>
                <w:webHidden/>
              </w:rPr>
              <w:fldChar w:fldCharType="separate"/>
            </w:r>
            <w:r>
              <w:rPr>
                <w:noProof/>
                <w:webHidden/>
              </w:rPr>
              <w:t>5</w:t>
            </w:r>
            <w:r>
              <w:rPr>
                <w:noProof/>
                <w:webHidden/>
              </w:rPr>
              <w:fldChar w:fldCharType="end"/>
            </w:r>
          </w:hyperlink>
        </w:p>
        <w:p w14:paraId="71E86F94" w14:textId="48A91304" w:rsidR="00430219" w:rsidRDefault="00430219">
          <w:pPr>
            <w:pStyle w:val="TM2"/>
            <w:tabs>
              <w:tab w:val="right" w:leader="dot" w:pos="10451"/>
            </w:tabs>
            <w:rPr>
              <w:rFonts w:cstheme="minorBidi"/>
              <w:noProof/>
            </w:rPr>
          </w:pPr>
          <w:hyperlink w:anchor="_Toc111209737" w:history="1">
            <w:r w:rsidRPr="00C54CD8">
              <w:rPr>
                <w:rStyle w:val="Lienhypertexte"/>
                <w:noProof/>
              </w:rPr>
              <w:t>Objectif</w:t>
            </w:r>
            <w:r>
              <w:rPr>
                <w:noProof/>
                <w:webHidden/>
              </w:rPr>
              <w:tab/>
            </w:r>
            <w:r>
              <w:rPr>
                <w:noProof/>
                <w:webHidden/>
              </w:rPr>
              <w:fldChar w:fldCharType="begin"/>
            </w:r>
            <w:r>
              <w:rPr>
                <w:noProof/>
                <w:webHidden/>
              </w:rPr>
              <w:instrText xml:space="preserve"> PAGEREF _Toc111209737 \h </w:instrText>
            </w:r>
            <w:r>
              <w:rPr>
                <w:noProof/>
                <w:webHidden/>
              </w:rPr>
            </w:r>
            <w:r>
              <w:rPr>
                <w:noProof/>
                <w:webHidden/>
              </w:rPr>
              <w:fldChar w:fldCharType="separate"/>
            </w:r>
            <w:r>
              <w:rPr>
                <w:noProof/>
                <w:webHidden/>
              </w:rPr>
              <w:t>5</w:t>
            </w:r>
            <w:r>
              <w:rPr>
                <w:noProof/>
                <w:webHidden/>
              </w:rPr>
              <w:fldChar w:fldCharType="end"/>
            </w:r>
          </w:hyperlink>
        </w:p>
        <w:p w14:paraId="7D0D66BD" w14:textId="7A04CA3A" w:rsidR="00430219" w:rsidRDefault="00430219">
          <w:pPr>
            <w:pStyle w:val="TM2"/>
            <w:tabs>
              <w:tab w:val="right" w:leader="dot" w:pos="10451"/>
            </w:tabs>
            <w:rPr>
              <w:rFonts w:cstheme="minorBidi"/>
              <w:noProof/>
            </w:rPr>
          </w:pPr>
          <w:hyperlink w:anchor="_Toc111209738" w:history="1">
            <w:r w:rsidRPr="00C54CD8">
              <w:rPr>
                <w:rStyle w:val="Lienhypertexte"/>
                <w:noProof/>
              </w:rPr>
              <w:t>Outils</w:t>
            </w:r>
            <w:r>
              <w:rPr>
                <w:noProof/>
                <w:webHidden/>
              </w:rPr>
              <w:tab/>
            </w:r>
            <w:r>
              <w:rPr>
                <w:noProof/>
                <w:webHidden/>
              </w:rPr>
              <w:fldChar w:fldCharType="begin"/>
            </w:r>
            <w:r>
              <w:rPr>
                <w:noProof/>
                <w:webHidden/>
              </w:rPr>
              <w:instrText xml:space="preserve"> PAGEREF _Toc111209738 \h </w:instrText>
            </w:r>
            <w:r>
              <w:rPr>
                <w:noProof/>
                <w:webHidden/>
              </w:rPr>
            </w:r>
            <w:r>
              <w:rPr>
                <w:noProof/>
                <w:webHidden/>
              </w:rPr>
              <w:fldChar w:fldCharType="separate"/>
            </w:r>
            <w:r>
              <w:rPr>
                <w:noProof/>
                <w:webHidden/>
              </w:rPr>
              <w:t>5</w:t>
            </w:r>
            <w:r>
              <w:rPr>
                <w:noProof/>
                <w:webHidden/>
              </w:rPr>
              <w:fldChar w:fldCharType="end"/>
            </w:r>
          </w:hyperlink>
        </w:p>
        <w:p w14:paraId="062B691C" w14:textId="358B088B" w:rsidR="00430219" w:rsidRDefault="00430219">
          <w:pPr>
            <w:pStyle w:val="TM3"/>
            <w:tabs>
              <w:tab w:val="right" w:leader="dot" w:pos="10451"/>
            </w:tabs>
            <w:rPr>
              <w:rFonts w:cstheme="minorBidi"/>
              <w:noProof/>
            </w:rPr>
          </w:pPr>
          <w:hyperlink w:anchor="_Toc111209739" w:history="1">
            <w:r w:rsidRPr="00C54CD8">
              <w:rPr>
                <w:rStyle w:val="Lienhypertexte"/>
                <w:noProof/>
              </w:rPr>
              <w:t>Fichiers CSV</w:t>
            </w:r>
            <w:r>
              <w:rPr>
                <w:noProof/>
                <w:webHidden/>
              </w:rPr>
              <w:tab/>
            </w:r>
            <w:r>
              <w:rPr>
                <w:noProof/>
                <w:webHidden/>
              </w:rPr>
              <w:fldChar w:fldCharType="begin"/>
            </w:r>
            <w:r>
              <w:rPr>
                <w:noProof/>
                <w:webHidden/>
              </w:rPr>
              <w:instrText xml:space="preserve"> PAGEREF _Toc111209739 \h </w:instrText>
            </w:r>
            <w:r>
              <w:rPr>
                <w:noProof/>
                <w:webHidden/>
              </w:rPr>
            </w:r>
            <w:r>
              <w:rPr>
                <w:noProof/>
                <w:webHidden/>
              </w:rPr>
              <w:fldChar w:fldCharType="separate"/>
            </w:r>
            <w:r>
              <w:rPr>
                <w:noProof/>
                <w:webHidden/>
              </w:rPr>
              <w:t>5</w:t>
            </w:r>
            <w:r>
              <w:rPr>
                <w:noProof/>
                <w:webHidden/>
              </w:rPr>
              <w:fldChar w:fldCharType="end"/>
            </w:r>
          </w:hyperlink>
        </w:p>
        <w:p w14:paraId="4A6C01CE" w14:textId="19EB3911" w:rsidR="00430219" w:rsidRDefault="00430219">
          <w:pPr>
            <w:pStyle w:val="TM3"/>
            <w:tabs>
              <w:tab w:val="right" w:leader="dot" w:pos="10451"/>
            </w:tabs>
            <w:rPr>
              <w:rFonts w:cstheme="minorBidi"/>
              <w:noProof/>
            </w:rPr>
          </w:pPr>
          <w:hyperlink w:anchor="_Toc111209740" w:history="1">
            <w:r w:rsidRPr="00C54CD8">
              <w:rPr>
                <w:rStyle w:val="Lienhypertexte"/>
                <w:noProof/>
              </w:rPr>
              <w:t>Fichier GEOJSON</w:t>
            </w:r>
            <w:r>
              <w:rPr>
                <w:noProof/>
                <w:webHidden/>
              </w:rPr>
              <w:tab/>
            </w:r>
            <w:r>
              <w:rPr>
                <w:noProof/>
                <w:webHidden/>
              </w:rPr>
              <w:fldChar w:fldCharType="begin"/>
            </w:r>
            <w:r>
              <w:rPr>
                <w:noProof/>
                <w:webHidden/>
              </w:rPr>
              <w:instrText xml:space="preserve"> PAGEREF _Toc111209740 \h </w:instrText>
            </w:r>
            <w:r>
              <w:rPr>
                <w:noProof/>
                <w:webHidden/>
              </w:rPr>
            </w:r>
            <w:r>
              <w:rPr>
                <w:noProof/>
                <w:webHidden/>
              </w:rPr>
              <w:fldChar w:fldCharType="separate"/>
            </w:r>
            <w:r>
              <w:rPr>
                <w:noProof/>
                <w:webHidden/>
              </w:rPr>
              <w:t>5</w:t>
            </w:r>
            <w:r>
              <w:rPr>
                <w:noProof/>
                <w:webHidden/>
              </w:rPr>
              <w:fldChar w:fldCharType="end"/>
            </w:r>
          </w:hyperlink>
        </w:p>
        <w:p w14:paraId="2C8E233D" w14:textId="40B3EF77" w:rsidR="00430219" w:rsidRDefault="00430219">
          <w:pPr>
            <w:pStyle w:val="TM3"/>
            <w:tabs>
              <w:tab w:val="right" w:leader="dot" w:pos="10451"/>
            </w:tabs>
            <w:rPr>
              <w:rFonts w:cstheme="minorBidi"/>
              <w:noProof/>
            </w:rPr>
          </w:pPr>
          <w:hyperlink w:anchor="_Toc111209741" w:history="1">
            <w:r w:rsidRPr="00C54CD8">
              <w:rPr>
                <w:rStyle w:val="Lienhypertexte"/>
                <w:noProof/>
              </w:rPr>
              <w:t>D3JS</w:t>
            </w:r>
            <w:r>
              <w:rPr>
                <w:noProof/>
                <w:webHidden/>
              </w:rPr>
              <w:tab/>
            </w:r>
            <w:r>
              <w:rPr>
                <w:noProof/>
                <w:webHidden/>
              </w:rPr>
              <w:fldChar w:fldCharType="begin"/>
            </w:r>
            <w:r>
              <w:rPr>
                <w:noProof/>
                <w:webHidden/>
              </w:rPr>
              <w:instrText xml:space="preserve"> PAGEREF _Toc111209741 \h </w:instrText>
            </w:r>
            <w:r>
              <w:rPr>
                <w:noProof/>
                <w:webHidden/>
              </w:rPr>
            </w:r>
            <w:r>
              <w:rPr>
                <w:noProof/>
                <w:webHidden/>
              </w:rPr>
              <w:fldChar w:fldCharType="separate"/>
            </w:r>
            <w:r>
              <w:rPr>
                <w:noProof/>
                <w:webHidden/>
              </w:rPr>
              <w:t>5</w:t>
            </w:r>
            <w:r>
              <w:rPr>
                <w:noProof/>
                <w:webHidden/>
              </w:rPr>
              <w:fldChar w:fldCharType="end"/>
            </w:r>
          </w:hyperlink>
        </w:p>
        <w:p w14:paraId="63EAA81C" w14:textId="77451117" w:rsidR="00430219" w:rsidRDefault="00430219">
          <w:pPr>
            <w:pStyle w:val="TM2"/>
            <w:tabs>
              <w:tab w:val="right" w:leader="dot" w:pos="10451"/>
            </w:tabs>
            <w:rPr>
              <w:rFonts w:cstheme="minorBidi"/>
              <w:noProof/>
            </w:rPr>
          </w:pPr>
          <w:hyperlink w:anchor="_Toc111209742" w:history="1">
            <w:r w:rsidRPr="00C54CD8">
              <w:rPr>
                <w:rStyle w:val="Lienhypertexte"/>
                <w:noProof/>
              </w:rPr>
              <w:t>Résultats</w:t>
            </w:r>
            <w:r>
              <w:rPr>
                <w:noProof/>
                <w:webHidden/>
              </w:rPr>
              <w:tab/>
            </w:r>
            <w:r>
              <w:rPr>
                <w:noProof/>
                <w:webHidden/>
              </w:rPr>
              <w:fldChar w:fldCharType="begin"/>
            </w:r>
            <w:r>
              <w:rPr>
                <w:noProof/>
                <w:webHidden/>
              </w:rPr>
              <w:instrText xml:space="preserve"> PAGEREF _Toc111209742 \h </w:instrText>
            </w:r>
            <w:r>
              <w:rPr>
                <w:noProof/>
                <w:webHidden/>
              </w:rPr>
            </w:r>
            <w:r>
              <w:rPr>
                <w:noProof/>
                <w:webHidden/>
              </w:rPr>
              <w:fldChar w:fldCharType="separate"/>
            </w:r>
            <w:r>
              <w:rPr>
                <w:noProof/>
                <w:webHidden/>
              </w:rPr>
              <w:t>6</w:t>
            </w:r>
            <w:r>
              <w:rPr>
                <w:noProof/>
                <w:webHidden/>
              </w:rPr>
              <w:fldChar w:fldCharType="end"/>
            </w:r>
          </w:hyperlink>
        </w:p>
        <w:p w14:paraId="3C4028EB" w14:textId="30EC186D" w:rsidR="00430219" w:rsidRDefault="00430219">
          <w:pPr>
            <w:pStyle w:val="TM3"/>
            <w:tabs>
              <w:tab w:val="right" w:leader="dot" w:pos="10451"/>
            </w:tabs>
            <w:rPr>
              <w:rFonts w:cstheme="minorBidi"/>
              <w:noProof/>
            </w:rPr>
          </w:pPr>
          <w:hyperlink w:anchor="_Toc111209743" w:history="1">
            <w:r w:rsidRPr="00C54CD8">
              <w:rPr>
                <w:rStyle w:val="Lienhypertexte"/>
                <w:noProof/>
              </w:rPr>
              <w:t>Construction d’un tableau</w:t>
            </w:r>
            <w:r>
              <w:rPr>
                <w:noProof/>
                <w:webHidden/>
              </w:rPr>
              <w:tab/>
            </w:r>
            <w:r>
              <w:rPr>
                <w:noProof/>
                <w:webHidden/>
              </w:rPr>
              <w:fldChar w:fldCharType="begin"/>
            </w:r>
            <w:r>
              <w:rPr>
                <w:noProof/>
                <w:webHidden/>
              </w:rPr>
              <w:instrText xml:space="preserve"> PAGEREF _Toc111209743 \h </w:instrText>
            </w:r>
            <w:r>
              <w:rPr>
                <w:noProof/>
                <w:webHidden/>
              </w:rPr>
            </w:r>
            <w:r>
              <w:rPr>
                <w:noProof/>
                <w:webHidden/>
              </w:rPr>
              <w:fldChar w:fldCharType="separate"/>
            </w:r>
            <w:r>
              <w:rPr>
                <w:noProof/>
                <w:webHidden/>
              </w:rPr>
              <w:t>6</w:t>
            </w:r>
            <w:r>
              <w:rPr>
                <w:noProof/>
                <w:webHidden/>
              </w:rPr>
              <w:fldChar w:fldCharType="end"/>
            </w:r>
          </w:hyperlink>
        </w:p>
        <w:p w14:paraId="046E84AF" w14:textId="6447D938" w:rsidR="00430219" w:rsidRDefault="00430219">
          <w:pPr>
            <w:pStyle w:val="TM3"/>
            <w:tabs>
              <w:tab w:val="right" w:leader="dot" w:pos="10451"/>
            </w:tabs>
            <w:rPr>
              <w:rFonts w:cstheme="minorBidi"/>
              <w:noProof/>
            </w:rPr>
          </w:pPr>
          <w:hyperlink w:anchor="_Toc111209744" w:history="1">
            <w:r w:rsidRPr="00C54CD8">
              <w:rPr>
                <w:rStyle w:val="Lienhypertexte"/>
                <w:noProof/>
              </w:rPr>
              <w:t>Construction d’une carte</w:t>
            </w:r>
            <w:r>
              <w:rPr>
                <w:noProof/>
                <w:webHidden/>
              </w:rPr>
              <w:tab/>
            </w:r>
            <w:r>
              <w:rPr>
                <w:noProof/>
                <w:webHidden/>
              </w:rPr>
              <w:fldChar w:fldCharType="begin"/>
            </w:r>
            <w:r>
              <w:rPr>
                <w:noProof/>
                <w:webHidden/>
              </w:rPr>
              <w:instrText xml:space="preserve"> PAGEREF _Toc111209744 \h </w:instrText>
            </w:r>
            <w:r>
              <w:rPr>
                <w:noProof/>
                <w:webHidden/>
              </w:rPr>
            </w:r>
            <w:r>
              <w:rPr>
                <w:noProof/>
                <w:webHidden/>
              </w:rPr>
              <w:fldChar w:fldCharType="separate"/>
            </w:r>
            <w:r>
              <w:rPr>
                <w:noProof/>
                <w:webHidden/>
              </w:rPr>
              <w:t>6</w:t>
            </w:r>
            <w:r>
              <w:rPr>
                <w:noProof/>
                <w:webHidden/>
              </w:rPr>
              <w:fldChar w:fldCharType="end"/>
            </w:r>
          </w:hyperlink>
        </w:p>
        <w:p w14:paraId="1EE4E1BA" w14:textId="47FF7F59" w:rsidR="00430219" w:rsidRDefault="00430219">
          <w:pPr>
            <w:pStyle w:val="TM3"/>
            <w:tabs>
              <w:tab w:val="right" w:leader="dot" w:pos="10451"/>
            </w:tabs>
            <w:rPr>
              <w:rFonts w:cstheme="minorBidi"/>
              <w:noProof/>
            </w:rPr>
          </w:pPr>
          <w:hyperlink w:anchor="_Toc111209745" w:history="1">
            <w:r w:rsidRPr="00C54CD8">
              <w:rPr>
                <w:rStyle w:val="Lienhypertexte"/>
                <w:noProof/>
              </w:rPr>
              <w:t>Actions de la souris</w:t>
            </w:r>
            <w:r>
              <w:rPr>
                <w:noProof/>
                <w:webHidden/>
              </w:rPr>
              <w:tab/>
            </w:r>
            <w:r>
              <w:rPr>
                <w:noProof/>
                <w:webHidden/>
              </w:rPr>
              <w:fldChar w:fldCharType="begin"/>
            </w:r>
            <w:r>
              <w:rPr>
                <w:noProof/>
                <w:webHidden/>
              </w:rPr>
              <w:instrText xml:space="preserve"> PAGEREF _Toc111209745 \h </w:instrText>
            </w:r>
            <w:r>
              <w:rPr>
                <w:noProof/>
                <w:webHidden/>
              </w:rPr>
            </w:r>
            <w:r>
              <w:rPr>
                <w:noProof/>
                <w:webHidden/>
              </w:rPr>
              <w:fldChar w:fldCharType="separate"/>
            </w:r>
            <w:r>
              <w:rPr>
                <w:noProof/>
                <w:webHidden/>
              </w:rPr>
              <w:t>7</w:t>
            </w:r>
            <w:r>
              <w:rPr>
                <w:noProof/>
                <w:webHidden/>
              </w:rPr>
              <w:fldChar w:fldCharType="end"/>
            </w:r>
          </w:hyperlink>
        </w:p>
        <w:p w14:paraId="4DB4603B" w14:textId="4202FA6A" w:rsidR="00430219" w:rsidRDefault="00430219">
          <w:pPr>
            <w:pStyle w:val="TM3"/>
            <w:tabs>
              <w:tab w:val="right" w:leader="dot" w:pos="10451"/>
            </w:tabs>
            <w:rPr>
              <w:rFonts w:cstheme="minorBidi"/>
              <w:noProof/>
            </w:rPr>
          </w:pPr>
          <w:hyperlink w:anchor="_Toc111209746" w:history="1">
            <w:r w:rsidRPr="00C54CD8">
              <w:rPr>
                <w:rStyle w:val="Lienhypertexte"/>
                <w:noProof/>
              </w:rPr>
              <w:t>Choix utilisateur</w:t>
            </w:r>
            <w:r>
              <w:rPr>
                <w:noProof/>
                <w:webHidden/>
              </w:rPr>
              <w:tab/>
            </w:r>
            <w:r>
              <w:rPr>
                <w:noProof/>
                <w:webHidden/>
              </w:rPr>
              <w:fldChar w:fldCharType="begin"/>
            </w:r>
            <w:r>
              <w:rPr>
                <w:noProof/>
                <w:webHidden/>
              </w:rPr>
              <w:instrText xml:space="preserve"> PAGEREF _Toc111209746 \h </w:instrText>
            </w:r>
            <w:r>
              <w:rPr>
                <w:noProof/>
                <w:webHidden/>
              </w:rPr>
            </w:r>
            <w:r>
              <w:rPr>
                <w:noProof/>
                <w:webHidden/>
              </w:rPr>
              <w:fldChar w:fldCharType="separate"/>
            </w:r>
            <w:r>
              <w:rPr>
                <w:noProof/>
                <w:webHidden/>
              </w:rPr>
              <w:t>7</w:t>
            </w:r>
            <w:r>
              <w:rPr>
                <w:noProof/>
                <w:webHidden/>
              </w:rPr>
              <w:fldChar w:fldCharType="end"/>
            </w:r>
          </w:hyperlink>
        </w:p>
        <w:p w14:paraId="1BDC9219" w14:textId="428C1E56" w:rsidR="00430219" w:rsidRDefault="00430219">
          <w:pPr>
            <w:pStyle w:val="TM1"/>
            <w:tabs>
              <w:tab w:val="right" w:leader="dot" w:pos="10451"/>
            </w:tabs>
            <w:rPr>
              <w:rFonts w:cstheme="minorBidi"/>
              <w:noProof/>
            </w:rPr>
          </w:pPr>
          <w:hyperlink w:anchor="_Toc111209747" w:history="1">
            <w:r w:rsidRPr="00C54CD8">
              <w:rPr>
                <w:rStyle w:val="Lienhypertexte"/>
                <w:b/>
                <w:bCs/>
                <w:noProof/>
              </w:rPr>
              <w:t>Retour sur expérience</w:t>
            </w:r>
            <w:r>
              <w:rPr>
                <w:noProof/>
                <w:webHidden/>
              </w:rPr>
              <w:tab/>
            </w:r>
            <w:r>
              <w:rPr>
                <w:noProof/>
                <w:webHidden/>
              </w:rPr>
              <w:fldChar w:fldCharType="begin"/>
            </w:r>
            <w:r>
              <w:rPr>
                <w:noProof/>
                <w:webHidden/>
              </w:rPr>
              <w:instrText xml:space="preserve"> PAGEREF _Toc111209747 \h </w:instrText>
            </w:r>
            <w:r>
              <w:rPr>
                <w:noProof/>
                <w:webHidden/>
              </w:rPr>
            </w:r>
            <w:r>
              <w:rPr>
                <w:noProof/>
                <w:webHidden/>
              </w:rPr>
              <w:fldChar w:fldCharType="separate"/>
            </w:r>
            <w:r>
              <w:rPr>
                <w:noProof/>
                <w:webHidden/>
              </w:rPr>
              <w:t>7</w:t>
            </w:r>
            <w:r>
              <w:rPr>
                <w:noProof/>
                <w:webHidden/>
              </w:rPr>
              <w:fldChar w:fldCharType="end"/>
            </w:r>
          </w:hyperlink>
        </w:p>
        <w:p w14:paraId="77DD9AAD" w14:textId="58BB38A5" w:rsidR="00430219" w:rsidRDefault="00430219">
          <w:pPr>
            <w:pStyle w:val="TM1"/>
            <w:tabs>
              <w:tab w:val="right" w:leader="dot" w:pos="10451"/>
            </w:tabs>
            <w:rPr>
              <w:rFonts w:cstheme="minorBidi"/>
              <w:noProof/>
            </w:rPr>
          </w:pPr>
          <w:hyperlink w:anchor="_Toc111209748" w:history="1">
            <w:r w:rsidRPr="00C54CD8">
              <w:rPr>
                <w:rStyle w:val="Lienhypertexte"/>
                <w:b/>
                <w:bCs/>
                <w:noProof/>
              </w:rPr>
              <w:t>Conclusion et bilan</w:t>
            </w:r>
            <w:r>
              <w:rPr>
                <w:noProof/>
                <w:webHidden/>
              </w:rPr>
              <w:tab/>
            </w:r>
            <w:r>
              <w:rPr>
                <w:noProof/>
                <w:webHidden/>
              </w:rPr>
              <w:fldChar w:fldCharType="begin"/>
            </w:r>
            <w:r>
              <w:rPr>
                <w:noProof/>
                <w:webHidden/>
              </w:rPr>
              <w:instrText xml:space="preserve"> PAGEREF _Toc111209748 \h </w:instrText>
            </w:r>
            <w:r>
              <w:rPr>
                <w:noProof/>
                <w:webHidden/>
              </w:rPr>
            </w:r>
            <w:r>
              <w:rPr>
                <w:noProof/>
                <w:webHidden/>
              </w:rPr>
              <w:fldChar w:fldCharType="separate"/>
            </w:r>
            <w:r>
              <w:rPr>
                <w:noProof/>
                <w:webHidden/>
              </w:rPr>
              <w:t>8</w:t>
            </w:r>
            <w:r>
              <w:rPr>
                <w:noProof/>
                <w:webHidden/>
              </w:rPr>
              <w:fldChar w:fldCharType="end"/>
            </w:r>
          </w:hyperlink>
        </w:p>
        <w:p w14:paraId="0B83D7A3" w14:textId="3A52C2CA" w:rsidR="00430219" w:rsidRDefault="00430219">
          <w:pPr>
            <w:pStyle w:val="TM1"/>
            <w:tabs>
              <w:tab w:val="right" w:leader="dot" w:pos="10451"/>
            </w:tabs>
            <w:rPr>
              <w:rFonts w:cstheme="minorBidi"/>
              <w:noProof/>
            </w:rPr>
          </w:pPr>
          <w:hyperlink w:anchor="_Toc111209749" w:history="1">
            <w:r w:rsidRPr="00C54CD8">
              <w:rPr>
                <w:rStyle w:val="Lienhypertexte"/>
                <w:b/>
                <w:bCs/>
                <w:noProof/>
              </w:rPr>
              <w:t>Annexes</w:t>
            </w:r>
            <w:r>
              <w:rPr>
                <w:noProof/>
                <w:webHidden/>
              </w:rPr>
              <w:tab/>
            </w:r>
            <w:r>
              <w:rPr>
                <w:noProof/>
                <w:webHidden/>
              </w:rPr>
              <w:fldChar w:fldCharType="begin"/>
            </w:r>
            <w:r>
              <w:rPr>
                <w:noProof/>
                <w:webHidden/>
              </w:rPr>
              <w:instrText xml:space="preserve"> PAGEREF _Toc111209749 \h </w:instrText>
            </w:r>
            <w:r>
              <w:rPr>
                <w:noProof/>
                <w:webHidden/>
              </w:rPr>
            </w:r>
            <w:r>
              <w:rPr>
                <w:noProof/>
                <w:webHidden/>
              </w:rPr>
              <w:fldChar w:fldCharType="separate"/>
            </w:r>
            <w:r>
              <w:rPr>
                <w:noProof/>
                <w:webHidden/>
              </w:rPr>
              <w:t>9</w:t>
            </w:r>
            <w:r>
              <w:rPr>
                <w:noProof/>
                <w:webHidden/>
              </w:rPr>
              <w:fldChar w:fldCharType="end"/>
            </w:r>
          </w:hyperlink>
        </w:p>
        <w:p w14:paraId="5BF43432" w14:textId="026B72EF" w:rsidR="00430219" w:rsidRDefault="00430219">
          <w:pPr>
            <w:pStyle w:val="TM1"/>
            <w:tabs>
              <w:tab w:val="right" w:leader="dot" w:pos="10451"/>
            </w:tabs>
            <w:rPr>
              <w:rFonts w:cstheme="minorBidi"/>
              <w:noProof/>
            </w:rPr>
          </w:pPr>
          <w:hyperlink w:anchor="_Toc111209750" w:history="1">
            <w:r w:rsidRPr="00C54CD8">
              <w:rPr>
                <w:rStyle w:val="Lienhypertexte"/>
                <w:b/>
                <w:bCs/>
                <w:noProof/>
              </w:rPr>
              <w:t>Bibliographie</w:t>
            </w:r>
            <w:r>
              <w:rPr>
                <w:noProof/>
                <w:webHidden/>
              </w:rPr>
              <w:tab/>
            </w:r>
            <w:r>
              <w:rPr>
                <w:noProof/>
                <w:webHidden/>
              </w:rPr>
              <w:fldChar w:fldCharType="begin"/>
            </w:r>
            <w:r>
              <w:rPr>
                <w:noProof/>
                <w:webHidden/>
              </w:rPr>
              <w:instrText xml:space="preserve"> PAGEREF _Toc111209750 \h </w:instrText>
            </w:r>
            <w:r>
              <w:rPr>
                <w:noProof/>
                <w:webHidden/>
              </w:rPr>
            </w:r>
            <w:r>
              <w:rPr>
                <w:noProof/>
                <w:webHidden/>
              </w:rPr>
              <w:fldChar w:fldCharType="separate"/>
            </w:r>
            <w:r>
              <w:rPr>
                <w:noProof/>
                <w:webHidden/>
              </w:rPr>
              <w:t>11</w:t>
            </w:r>
            <w:r>
              <w:rPr>
                <w:noProof/>
                <w:webHidden/>
              </w:rPr>
              <w:fldChar w:fldCharType="end"/>
            </w:r>
          </w:hyperlink>
        </w:p>
        <w:p w14:paraId="705CB151" w14:textId="428353E8" w:rsidR="005D03DB" w:rsidRDefault="005D03DB">
          <w:r>
            <w:rPr>
              <w:b/>
              <w:bCs/>
            </w:rPr>
            <w:fldChar w:fldCharType="end"/>
          </w:r>
        </w:p>
      </w:sdtContent>
    </w:sdt>
    <w:p w14:paraId="46C6F3B9" w14:textId="5980CC2F" w:rsidR="00D05781" w:rsidRDefault="00D05781" w:rsidP="00D05781"/>
    <w:p w14:paraId="3D2607F5" w14:textId="770C1685" w:rsidR="00D05781" w:rsidRDefault="00D05781" w:rsidP="00D05781"/>
    <w:p w14:paraId="25C8E853" w14:textId="2785834F" w:rsidR="00D05781" w:rsidRDefault="00D05781" w:rsidP="00D05781"/>
    <w:p w14:paraId="480B284B" w14:textId="6F15A0BB" w:rsidR="00D05781" w:rsidRDefault="00D05781" w:rsidP="00D05781"/>
    <w:p w14:paraId="2BC41DD2" w14:textId="1DB8CCBF" w:rsidR="00D05781" w:rsidRDefault="00D05781" w:rsidP="00D05781"/>
    <w:p w14:paraId="55936B7D" w14:textId="138F8BC8" w:rsidR="00D05781" w:rsidRDefault="00D05781" w:rsidP="00D05781"/>
    <w:p w14:paraId="04F22451" w14:textId="5867F4CA" w:rsidR="00D05781" w:rsidRDefault="00D05781" w:rsidP="00D05781"/>
    <w:p w14:paraId="2726E085" w14:textId="198020D1" w:rsidR="00D05781" w:rsidRDefault="00D05781" w:rsidP="00D05781"/>
    <w:p w14:paraId="6377A4E0" w14:textId="7FFD12FE" w:rsidR="00D05781" w:rsidRDefault="00D05781" w:rsidP="00D05781"/>
    <w:p w14:paraId="2ACE9083" w14:textId="518ABD57" w:rsidR="00D05781" w:rsidRDefault="00D05781" w:rsidP="00D05781"/>
    <w:p w14:paraId="528EA4F2" w14:textId="455AB8CC" w:rsidR="00D05781" w:rsidRDefault="00D05781" w:rsidP="00D05781"/>
    <w:p w14:paraId="44703EA1" w14:textId="211F7C22" w:rsidR="00D05781" w:rsidRDefault="00D05781" w:rsidP="00D05781"/>
    <w:p w14:paraId="4FE9EF6E" w14:textId="5C9328F3" w:rsidR="00D05781" w:rsidRDefault="00D05781" w:rsidP="00D05781"/>
    <w:p w14:paraId="1496D1E4" w14:textId="78FEC29C" w:rsidR="00D05781" w:rsidRDefault="00D05781" w:rsidP="00D05781"/>
    <w:p w14:paraId="607CD002" w14:textId="2F44C7F3" w:rsidR="00D05781" w:rsidRDefault="00D05781" w:rsidP="00D05781"/>
    <w:p w14:paraId="7CB78C57" w14:textId="288FE85B" w:rsidR="00D05781" w:rsidRDefault="00D05781" w:rsidP="00D05781"/>
    <w:p w14:paraId="33D1C38D" w14:textId="1147BF8F" w:rsidR="00D05781" w:rsidRDefault="00D05781" w:rsidP="00D05781"/>
    <w:p w14:paraId="088C816E" w14:textId="114E2072" w:rsidR="00D05781" w:rsidRDefault="00D05781" w:rsidP="00D05781"/>
    <w:p w14:paraId="7D3F73D3" w14:textId="064B719F" w:rsidR="00D05781" w:rsidRDefault="00D05781" w:rsidP="00D05781"/>
    <w:p w14:paraId="17529FEE" w14:textId="57CE25A8" w:rsidR="00D05781" w:rsidRDefault="00D05781" w:rsidP="00D05781"/>
    <w:p w14:paraId="1A8780B7" w14:textId="5B61A86C" w:rsidR="00D05781" w:rsidRDefault="00D05781" w:rsidP="00D05781"/>
    <w:p w14:paraId="4C871D10" w14:textId="7672C2E1" w:rsidR="00D05781" w:rsidRDefault="00D05781" w:rsidP="00D05781"/>
    <w:p w14:paraId="2BAB2A4D" w14:textId="6082897D" w:rsidR="00D05781" w:rsidRDefault="00D05781" w:rsidP="00D05781"/>
    <w:p w14:paraId="1A3D6F30" w14:textId="289526C0" w:rsidR="00D23080" w:rsidRDefault="00D23080" w:rsidP="00D05781"/>
    <w:p w14:paraId="7CFC6B90" w14:textId="77777777" w:rsidR="00642A19" w:rsidRDefault="00642A19" w:rsidP="00D05781"/>
    <w:p w14:paraId="0EDF2E3C" w14:textId="22FD627B" w:rsidR="00D05781" w:rsidRDefault="00D05781" w:rsidP="00D05781"/>
    <w:p w14:paraId="545D12A3" w14:textId="52AF98DE" w:rsidR="00D05781" w:rsidRDefault="00D05781" w:rsidP="00D23080">
      <w:pPr>
        <w:pStyle w:val="Titre1"/>
        <w:rPr>
          <w:b/>
          <w:bCs/>
          <w:u w:val="single"/>
        </w:rPr>
      </w:pPr>
      <w:bookmarkStart w:id="0" w:name="_Toc111209734"/>
      <w:r w:rsidRPr="0063035F">
        <w:rPr>
          <w:b/>
          <w:bCs/>
          <w:u w:val="single"/>
        </w:rPr>
        <w:t>Introduction</w:t>
      </w:r>
      <w:bookmarkEnd w:id="0"/>
    </w:p>
    <w:p w14:paraId="35884B40" w14:textId="77777777" w:rsidR="00544618" w:rsidRPr="00544618" w:rsidRDefault="00544618" w:rsidP="00544618"/>
    <w:p w14:paraId="5CEAE6A1" w14:textId="3A9EA780" w:rsidR="00D23080" w:rsidRDefault="00D23080" w:rsidP="00D23080"/>
    <w:p w14:paraId="738C9A63" w14:textId="3296FDB8" w:rsidR="00D23080" w:rsidRDefault="00F12F9D" w:rsidP="00D23080">
      <w:r>
        <w:t>N’ayant pas trouvé de stage durant cette année 2022, j’ai effectué un projet de substitution pour me permettre de valider ma 3</w:t>
      </w:r>
      <w:r w:rsidRPr="00F12F9D">
        <w:rPr>
          <w:vertAlign w:val="superscript"/>
        </w:rPr>
        <w:t>e</w:t>
      </w:r>
      <w:r>
        <w:t xml:space="preserve"> année de licence informatique à l’université Claude Bernard Lyon 1.</w:t>
      </w:r>
    </w:p>
    <w:p w14:paraId="2662380A" w14:textId="77777777" w:rsidR="00C04AE8" w:rsidRDefault="00C04AE8" w:rsidP="00D23080"/>
    <w:p w14:paraId="5026A362" w14:textId="04D41290" w:rsidR="003325F8" w:rsidRDefault="003325F8" w:rsidP="00D23080">
      <w:r>
        <w:t xml:space="preserve">Etant intéressé par l’analyse et l’exploitation de données, j’ai décidé </w:t>
      </w:r>
      <w:r w:rsidR="009C4ECD">
        <w:t xml:space="preserve">de mener un projet permettant une visualisation de données </w:t>
      </w:r>
      <w:r w:rsidR="001E79E0">
        <w:t xml:space="preserve">avec D3JS </w:t>
      </w:r>
      <w:r w:rsidR="009C4ECD">
        <w:t xml:space="preserve">provenant d’un fichier </w:t>
      </w:r>
      <w:r w:rsidR="001E79E0">
        <w:t xml:space="preserve">spécifique en </w:t>
      </w:r>
      <w:r w:rsidR="009C4ECD">
        <w:t>CSV</w:t>
      </w:r>
      <w:r w:rsidR="001E79E0">
        <w:t>.</w:t>
      </w:r>
    </w:p>
    <w:p w14:paraId="3D25AAA7" w14:textId="66E978CF" w:rsidR="00AF4502" w:rsidRDefault="00AF4502" w:rsidP="00D23080">
      <w:r>
        <w:t xml:space="preserve">Le jeu de données choisi </w:t>
      </w:r>
      <w:r w:rsidR="00307AF9">
        <w:t xml:space="preserve">répertorie </w:t>
      </w:r>
      <w:r w:rsidR="00B44CD7">
        <w:t>les cas de COVID-19 d</w:t>
      </w:r>
      <w:r w:rsidR="00077245">
        <w:t>u</w:t>
      </w:r>
      <w:r w:rsidR="00B44CD7">
        <w:t xml:space="preserve"> 15 février 2020 jusqu’au 14 mai 2022</w:t>
      </w:r>
      <w:r>
        <w:t xml:space="preserve"> dans le monde entier</w:t>
      </w:r>
      <w:r w:rsidR="00077245" w:rsidRPr="00077245">
        <w:t xml:space="preserve"> </w:t>
      </w:r>
      <w:r w:rsidR="00077245">
        <w:t>ainsi que d’autres données en lien avec le virus</w:t>
      </w:r>
      <w:r w:rsidR="00B44CD7">
        <w:t>.</w:t>
      </w:r>
    </w:p>
    <w:p w14:paraId="3AA23027" w14:textId="17CC1320" w:rsidR="00AF4502" w:rsidRDefault="00AF4502" w:rsidP="00D23080">
      <w:r>
        <w:t>Voulant visualiser les données sur une carte interactive, il m’a aussi fallu ajouter</w:t>
      </w:r>
      <w:r w:rsidR="00604BE1">
        <w:t xml:space="preserve"> un fichier GEOJSON me permettant de dessiner une carte du monde à partir des données de ce fichier.</w:t>
      </w:r>
    </w:p>
    <w:p w14:paraId="0B066DAC" w14:textId="660A08FF" w:rsidR="000014A8" w:rsidRDefault="000014A8" w:rsidP="00D23080"/>
    <w:p w14:paraId="2A080C09" w14:textId="77777777" w:rsidR="00986856" w:rsidRDefault="00986856" w:rsidP="00D23080"/>
    <w:p w14:paraId="52D8FF1F" w14:textId="1F8D9035" w:rsidR="000014A8" w:rsidRDefault="000014A8" w:rsidP="000014A8">
      <w:r>
        <w:t>Le contexte du projet nous amène donc dans l’entreprise World Consulting, un cabinet de conseil fictif imaginé pour l’occasion et qui aurait reçu pour mission par le gouvernement d’analyser la situation du COVID-19 dans le monde afin d’aider les autorités à prendre des décisions concernant l’arrêt ou la reprise des vols aériens vers certains pays.</w:t>
      </w:r>
    </w:p>
    <w:p w14:paraId="6A90DF72" w14:textId="77777777" w:rsidR="000014A8" w:rsidRDefault="000014A8" w:rsidP="00D23080"/>
    <w:p w14:paraId="514B9C25" w14:textId="5CB208AA" w:rsidR="00C04AE8" w:rsidRDefault="00C04AE8" w:rsidP="00D23080"/>
    <w:p w14:paraId="350337B4" w14:textId="48EDD033" w:rsidR="00C04AE8" w:rsidRDefault="00A1162C" w:rsidP="00D23080">
      <w:r>
        <w:t xml:space="preserve">Pour présenter </w:t>
      </w:r>
      <w:r w:rsidR="000014A8">
        <w:t>mon expérience sur ce projet, nous allons</w:t>
      </w:r>
      <w:r w:rsidR="001755BA">
        <w:t xml:space="preserve"> tout</w:t>
      </w:r>
      <w:r w:rsidR="000014A8">
        <w:t xml:space="preserve"> d’abord expliciter l’environnement professionnel</w:t>
      </w:r>
      <w:r w:rsidR="001755BA">
        <w:t>, bien que fictif, il n’en est pas moins intéressant de se pencher sur l’organisation d’une entreprise ayant des compétences aussi variées qu’un cabinet de conseil.</w:t>
      </w:r>
    </w:p>
    <w:p w14:paraId="66592092" w14:textId="234C1AC0" w:rsidR="001755BA" w:rsidRDefault="001755BA" w:rsidP="00D23080">
      <w:r>
        <w:t>Puis nous aborderons le cœur même du projet qui est la mission effectuée, ses objectifs, la méthodologie, les difficultés rencontrées et les résultats obtenus durant ce projet.</w:t>
      </w:r>
    </w:p>
    <w:p w14:paraId="116DD8B0" w14:textId="2243D416" w:rsidR="001755BA" w:rsidRDefault="001755BA" w:rsidP="00D23080">
      <w:r>
        <w:t>Enfin, j’évoquerais mon ressenti</w:t>
      </w:r>
      <w:r w:rsidR="00337807">
        <w:t xml:space="preserve"> sur cette expérience, les compétences que j’ai pu acquérir et ce que j’aimerais développer encore davantage.</w:t>
      </w:r>
    </w:p>
    <w:p w14:paraId="6637CAB0" w14:textId="0567A30C" w:rsidR="00C04AE8" w:rsidRDefault="00C04AE8" w:rsidP="00D23080"/>
    <w:p w14:paraId="73E6C66B" w14:textId="7756E683" w:rsidR="00C04AE8" w:rsidRDefault="00C04AE8" w:rsidP="00D23080"/>
    <w:p w14:paraId="5BD6224E" w14:textId="1F2C24AA" w:rsidR="00C04AE8" w:rsidRDefault="00C04AE8" w:rsidP="00D23080"/>
    <w:p w14:paraId="7B874AF9" w14:textId="10541BA9" w:rsidR="00337807" w:rsidRDefault="00337807" w:rsidP="00D23080"/>
    <w:p w14:paraId="05B5D6C6" w14:textId="2BFD1C22" w:rsidR="00337807" w:rsidRDefault="00337807" w:rsidP="00D23080"/>
    <w:p w14:paraId="282D12A7" w14:textId="64316363" w:rsidR="00337807" w:rsidRDefault="00337807" w:rsidP="00D23080"/>
    <w:p w14:paraId="55BEBB2F" w14:textId="111FDB56" w:rsidR="00337807" w:rsidRDefault="00337807" w:rsidP="00D23080"/>
    <w:p w14:paraId="0E2E1CE1" w14:textId="1A16A4C7" w:rsidR="00337807" w:rsidRDefault="00337807" w:rsidP="00D23080"/>
    <w:p w14:paraId="71BC333E" w14:textId="5C06C044" w:rsidR="00337807" w:rsidRDefault="00337807" w:rsidP="00D23080"/>
    <w:p w14:paraId="0A0ADC87" w14:textId="5DBAE921" w:rsidR="00337807" w:rsidRDefault="00337807" w:rsidP="00D23080"/>
    <w:p w14:paraId="668E78C5" w14:textId="02BBF8FC" w:rsidR="00337807" w:rsidRDefault="00337807" w:rsidP="00D23080"/>
    <w:p w14:paraId="004B7FBE" w14:textId="6B70453C" w:rsidR="00337807" w:rsidRDefault="00337807" w:rsidP="00D23080"/>
    <w:p w14:paraId="4D1CFBE3" w14:textId="6BF80F1A" w:rsidR="00337807" w:rsidRDefault="00337807" w:rsidP="00D23080"/>
    <w:p w14:paraId="266837E8" w14:textId="76F7BB8D" w:rsidR="00337807" w:rsidRDefault="00337807" w:rsidP="00D23080"/>
    <w:p w14:paraId="18E30856" w14:textId="675D49B8" w:rsidR="0063035F" w:rsidRDefault="0063035F" w:rsidP="00D23080"/>
    <w:p w14:paraId="00E2070B" w14:textId="77777777" w:rsidR="0063035F" w:rsidRDefault="0063035F" w:rsidP="00D23080"/>
    <w:p w14:paraId="2AE1B2BC" w14:textId="2F929204" w:rsidR="00337807" w:rsidRDefault="00337807" w:rsidP="00D23080"/>
    <w:p w14:paraId="24F87461" w14:textId="6A95674E" w:rsidR="00337807" w:rsidRDefault="00337807" w:rsidP="00D23080"/>
    <w:p w14:paraId="00A912C7" w14:textId="77777777" w:rsidR="00337807" w:rsidRDefault="00337807" w:rsidP="00D23080"/>
    <w:p w14:paraId="283E5DD0" w14:textId="7BA1C7F4" w:rsidR="00C04AE8" w:rsidRDefault="00C04AE8" w:rsidP="00D23080"/>
    <w:p w14:paraId="7012497B" w14:textId="7BDF6B53" w:rsidR="00E1190B" w:rsidRDefault="00E1190B" w:rsidP="00D05781"/>
    <w:p w14:paraId="45255280" w14:textId="7A34D363" w:rsidR="00E1190B" w:rsidRDefault="00E1190B" w:rsidP="00D05781"/>
    <w:p w14:paraId="579E651D" w14:textId="729A0158" w:rsidR="0063035F" w:rsidRDefault="0063035F" w:rsidP="00D05781"/>
    <w:p w14:paraId="193277D2" w14:textId="6E4FE773" w:rsidR="0063035F" w:rsidRDefault="0063035F" w:rsidP="00D05781"/>
    <w:p w14:paraId="0A6F1FDD" w14:textId="77777777" w:rsidR="0063035F" w:rsidRDefault="0063035F" w:rsidP="00D05781"/>
    <w:p w14:paraId="7E79BD3D" w14:textId="046006A4" w:rsidR="00DD4346" w:rsidRPr="0063035F" w:rsidRDefault="00DD4346" w:rsidP="00DD4346">
      <w:pPr>
        <w:pStyle w:val="Titre1"/>
        <w:rPr>
          <w:b/>
          <w:bCs/>
          <w:u w:val="single"/>
        </w:rPr>
      </w:pPr>
      <w:bookmarkStart w:id="1" w:name="_Toc111209735"/>
      <w:r w:rsidRPr="0063035F">
        <w:rPr>
          <w:b/>
          <w:bCs/>
          <w:u w:val="single"/>
        </w:rPr>
        <w:t>En</w:t>
      </w:r>
      <w:r w:rsidR="0076055A" w:rsidRPr="0063035F">
        <w:rPr>
          <w:b/>
          <w:bCs/>
          <w:u w:val="single"/>
        </w:rPr>
        <w:t>vironnement professionnel</w:t>
      </w:r>
      <w:bookmarkEnd w:id="1"/>
    </w:p>
    <w:p w14:paraId="72EB6ADC" w14:textId="0B9E17A2" w:rsidR="00A1162C" w:rsidRDefault="00A1162C" w:rsidP="00A1162C"/>
    <w:p w14:paraId="4AFD4BF6" w14:textId="77777777" w:rsidR="009F280B" w:rsidRPr="00A1162C" w:rsidRDefault="009F280B" w:rsidP="00A1162C"/>
    <w:p w14:paraId="5D5BE4BE" w14:textId="296328D0" w:rsidR="00497140" w:rsidRDefault="009C4ECD" w:rsidP="00DD4346">
      <w:r w:rsidRPr="009C4ECD">
        <w:t>Voici une entreprise type qui aurait pu m'accueillir pour réaliser ce projet</w:t>
      </w:r>
      <w:r>
        <w:t>,</w:t>
      </w:r>
      <w:r w:rsidR="00986856">
        <w:t xml:space="preserve"> World Consulting,</w:t>
      </w:r>
      <w:r>
        <w:t xml:space="preserve"> il s’agit d’une entreprise fictive que j’ai imaginé pendant la réalisation du projet et qui pourrait exploiter les données utilisées dans un scénario élaboré par mes soins.</w:t>
      </w:r>
    </w:p>
    <w:p w14:paraId="652B2B76" w14:textId="268D5B2E" w:rsidR="00337807" w:rsidRDefault="00337807" w:rsidP="00DD4346"/>
    <w:p w14:paraId="175CF094" w14:textId="1695B4EF" w:rsidR="00A00AB9" w:rsidRDefault="00337807" w:rsidP="00A00AB9">
      <w:r>
        <w:t xml:space="preserve">Ce dernier </w:t>
      </w:r>
      <w:r w:rsidR="009B4B26">
        <w:t>présente</w:t>
      </w:r>
      <w:r>
        <w:t xml:space="preserve"> l’entreprise comme un cabinet </w:t>
      </w:r>
      <w:r w:rsidR="00A94927">
        <w:t>spécialisé dans les conseils à l’échelle international et</w:t>
      </w:r>
      <w:r>
        <w:t xml:space="preserve"> missionné par l’Etat pour </w:t>
      </w:r>
      <w:r w:rsidR="009B4B26">
        <w:t>analyser</w:t>
      </w:r>
      <w:r>
        <w:t xml:space="preserve"> l</w:t>
      </w:r>
      <w:r w:rsidR="00EA293C">
        <w:t>a situation</w:t>
      </w:r>
      <w:r>
        <w:t xml:space="preserve"> du COVID-19 dans le monde</w:t>
      </w:r>
      <w:r w:rsidR="009B4B26">
        <w:t xml:space="preserve"> afin de rendre un avis concernant la nécessité d’arrêter certains vols internationaux vers et depuis des pays </w:t>
      </w:r>
      <w:r w:rsidR="00835C5A">
        <w:t xml:space="preserve">fortement </w:t>
      </w:r>
      <w:r w:rsidR="009B4B26">
        <w:t>touchés par la crise sanitaire.</w:t>
      </w:r>
    </w:p>
    <w:p w14:paraId="793AEA17" w14:textId="2BD27D1B" w:rsidR="00A00AB9" w:rsidRDefault="00A00AB9" w:rsidP="00A00AB9"/>
    <w:p w14:paraId="45164E59" w14:textId="0A064C17" w:rsidR="00A00AB9" w:rsidRDefault="00497140" w:rsidP="00A00AB9">
      <w:r>
        <w:t>Le</w:t>
      </w:r>
      <w:r w:rsidR="00A00AB9">
        <w:t xml:space="preserve"> cabinet de conseil est une </w:t>
      </w:r>
      <w:r w:rsidR="00BD7E7C">
        <w:t>organisatio</w:t>
      </w:r>
      <w:r w:rsidR="004C4DD1">
        <w:t>n</w:t>
      </w:r>
      <w:r w:rsidR="00BD7E7C">
        <w:t xml:space="preserve"> possédant plusieurs départements avec chacun son domaine d’expertise</w:t>
      </w:r>
      <w:r w:rsidR="00B4130A">
        <w:t xml:space="preserve"> (</w:t>
      </w:r>
      <w:r>
        <w:t>Informatique, Finance</w:t>
      </w:r>
      <w:r w:rsidR="004C4DD1">
        <w:t>, Juridique</w:t>
      </w:r>
      <w:r>
        <w:t>…)</w:t>
      </w:r>
      <w:r w:rsidR="00BD7E7C">
        <w:t xml:space="preserve"> toute dirigée par une direction technique</w:t>
      </w:r>
      <w:r w:rsidR="00835C5A">
        <w:t>, elle-même sous la responsabilité d</w:t>
      </w:r>
      <w:r w:rsidR="00EA293C">
        <w:t>e la</w:t>
      </w:r>
      <w:r w:rsidR="00835C5A">
        <w:t xml:space="preserve"> direction générale du cabinet.</w:t>
      </w:r>
      <w:r w:rsidR="004C4DD1">
        <w:t xml:space="preserve"> Elle peut donc fournir une expertise technique dans des secteurs </w:t>
      </w:r>
      <w:r w:rsidR="00E9236D">
        <w:t>divers et variés.</w:t>
      </w:r>
    </w:p>
    <w:p w14:paraId="1B55EFDB" w14:textId="156F18EB" w:rsidR="00835C5A" w:rsidRDefault="00835C5A" w:rsidP="00A00AB9"/>
    <w:p w14:paraId="626F8A65" w14:textId="64678340" w:rsidR="009F280B" w:rsidRDefault="00802F59" w:rsidP="00A00AB9">
      <w:r>
        <w:t>U</w:t>
      </w:r>
      <w:r w:rsidR="008929AB">
        <w:t xml:space="preserve">n </w:t>
      </w:r>
      <w:r w:rsidR="00835C5A">
        <w:t xml:space="preserve">organigramme du cabinet de conseil </w:t>
      </w:r>
      <w:r w:rsidR="007441C1">
        <w:t>World Consulting</w:t>
      </w:r>
      <w:r>
        <w:t xml:space="preserve"> se trouve en annexe (voir figure 1).</w:t>
      </w:r>
    </w:p>
    <w:p w14:paraId="160C7779" w14:textId="77777777" w:rsidR="00EA293C" w:rsidRDefault="00EA293C" w:rsidP="00A00AB9"/>
    <w:p w14:paraId="0A2E3A25" w14:textId="22B79F80" w:rsidR="00367EBD" w:rsidRDefault="00FC5250" w:rsidP="00A00AB9">
      <w:r>
        <w:t>Le projet se déroule donc dans le département informatique du cabinet</w:t>
      </w:r>
      <w:r w:rsidR="006A3EC0">
        <w:t xml:space="preserve"> qui a reçu pour mission par la direction technique </w:t>
      </w:r>
      <w:r w:rsidR="009164D8">
        <w:t>de réaliser une analyse de la situation sanitaire mondiale.</w:t>
      </w:r>
    </w:p>
    <w:p w14:paraId="796EA5F2" w14:textId="77777777" w:rsidR="009F280B" w:rsidRDefault="009F280B" w:rsidP="00A00AB9"/>
    <w:p w14:paraId="1B7ED512" w14:textId="78F82D3A" w:rsidR="009164D8" w:rsidRDefault="00367EBD" w:rsidP="00A00AB9">
      <w:r>
        <w:t xml:space="preserve">La première tâche revient au Data Scientist qui doit recueillir les données dont le cabinet aura besoin pour répondre à la demande du client et de mettre en forme ces données afin que celles-ci soient exploitables par la suite. </w:t>
      </w:r>
    </w:p>
    <w:p w14:paraId="262F887B" w14:textId="2F1E259D" w:rsidR="00E1190B" w:rsidRDefault="00E1190B" w:rsidP="00A00AB9">
      <w:r>
        <w:t>Ensuite, le Data Analyst, comme l’indique son rôle, va analyser, exploiter et interpréter les données extraites pour en tirer des observations utiles</w:t>
      </w:r>
      <w:r w:rsidR="009F280B">
        <w:t xml:space="preserve"> et essayer de prévoir à plus ou moins long terme le développement de la situation.</w:t>
      </w:r>
      <w:r>
        <w:t xml:space="preserve"> Réaliser une visualisation graphique des données peut faire partie de son rôle afin de rendre un rapport plus clair de ses conclusions.</w:t>
      </w:r>
    </w:p>
    <w:p w14:paraId="625ADA58" w14:textId="77777777" w:rsidR="00E1190B" w:rsidRDefault="00E1190B" w:rsidP="00A00AB9"/>
    <w:p w14:paraId="236C676D" w14:textId="33CE0077" w:rsidR="00E1190B" w:rsidRDefault="00E1190B" w:rsidP="00A00AB9">
      <w:r>
        <w:t xml:space="preserve"> Ce rapport sera remis à </w:t>
      </w:r>
      <w:r w:rsidR="009F280B">
        <w:t xml:space="preserve">d’autres </w:t>
      </w:r>
      <w:r>
        <w:t>département</w:t>
      </w:r>
      <w:r w:rsidR="009F280B">
        <w:t>s</w:t>
      </w:r>
      <w:r>
        <w:t xml:space="preserve"> afin de faire des analyses complémentaires dans d’autres domaines tels que l’évaluation des risques, des conséquences</w:t>
      </w:r>
      <w:r w:rsidR="009F280B">
        <w:t xml:space="preserve"> ou</w:t>
      </w:r>
      <w:r>
        <w:t xml:space="preserve"> des coûts</w:t>
      </w:r>
      <w:r w:rsidR="009F280B">
        <w:t xml:space="preserve"> avant de rendre un avis complet au chef de projet en charge de la mission </w:t>
      </w:r>
      <w:r w:rsidR="0067737D">
        <w:t>globale</w:t>
      </w:r>
      <w:r w:rsidR="00D57364">
        <w:t xml:space="preserve"> qui remettr</w:t>
      </w:r>
      <w:r w:rsidR="00077245">
        <w:t>a</w:t>
      </w:r>
      <w:r w:rsidR="00D57364">
        <w:t xml:space="preserve"> l’avis final au client.</w:t>
      </w:r>
    </w:p>
    <w:p w14:paraId="324239D4" w14:textId="1A54117C" w:rsidR="009164D8" w:rsidRDefault="00E1190B" w:rsidP="00A00AB9">
      <w:r>
        <w:t xml:space="preserve"> </w:t>
      </w:r>
    </w:p>
    <w:p w14:paraId="44E777BD" w14:textId="4A5798B0" w:rsidR="009F280B" w:rsidRDefault="00544618" w:rsidP="00A00AB9">
      <w:r>
        <w:t>Ici, mon rôle se situe entre ces deux experts. Je dois réaliser une visualisation graphique des données extraites par le Data Scientist afin que le Data Analyst puisse fournir une analyse plus rapide en facilitant sa compréhension de la situation sanitaire.</w:t>
      </w:r>
    </w:p>
    <w:p w14:paraId="0E7399C9" w14:textId="4BF91D60" w:rsidR="00835C5A" w:rsidRDefault="00835C5A" w:rsidP="00A00AB9"/>
    <w:p w14:paraId="2EE8C7D0" w14:textId="33464B88" w:rsidR="00A86044" w:rsidRDefault="00A86044" w:rsidP="00A00AB9"/>
    <w:p w14:paraId="2ACC797F" w14:textId="009EB4CF" w:rsidR="00A86044" w:rsidRDefault="00A86044" w:rsidP="00A00AB9"/>
    <w:p w14:paraId="638B16F1" w14:textId="7A4E379D" w:rsidR="00A86044" w:rsidRDefault="00A86044" w:rsidP="00A00AB9"/>
    <w:p w14:paraId="1037B0F0" w14:textId="1D897D18" w:rsidR="00A86044" w:rsidRDefault="00A86044" w:rsidP="00A00AB9"/>
    <w:p w14:paraId="3E90BD70" w14:textId="77777777" w:rsidR="00544618" w:rsidRDefault="00544618" w:rsidP="00A00AB9"/>
    <w:p w14:paraId="03464E7E" w14:textId="3F7857FF" w:rsidR="00A86044" w:rsidRDefault="00A86044" w:rsidP="00A00AB9"/>
    <w:p w14:paraId="06D4B093" w14:textId="0C1F32C6" w:rsidR="00A86044" w:rsidRDefault="00A86044" w:rsidP="00A00AB9"/>
    <w:p w14:paraId="23EB9865" w14:textId="4176D32F" w:rsidR="00A86044" w:rsidRDefault="00A86044" w:rsidP="00A00AB9"/>
    <w:p w14:paraId="06909668" w14:textId="7BE8A3A1" w:rsidR="00A86044" w:rsidRDefault="00A86044" w:rsidP="00A00AB9"/>
    <w:p w14:paraId="26DA5658" w14:textId="72BF004C" w:rsidR="00A86044" w:rsidRDefault="00A86044" w:rsidP="00A00AB9"/>
    <w:p w14:paraId="247B48C4" w14:textId="2CF0693F" w:rsidR="00A86044" w:rsidRDefault="00A86044" w:rsidP="00A00AB9"/>
    <w:p w14:paraId="1E0267B6" w14:textId="40EB348A" w:rsidR="00A86044" w:rsidRDefault="00A86044" w:rsidP="00A00AB9"/>
    <w:p w14:paraId="2072501B" w14:textId="77777777" w:rsidR="00D252DD" w:rsidRDefault="00D252DD" w:rsidP="00A00AB9"/>
    <w:p w14:paraId="568E7A53" w14:textId="5753850B" w:rsidR="00DD4346" w:rsidRDefault="00DD4346" w:rsidP="00DD4346">
      <w:pPr>
        <w:pStyle w:val="Titre1"/>
        <w:rPr>
          <w:b/>
          <w:bCs/>
          <w:u w:val="single"/>
        </w:rPr>
      </w:pPr>
      <w:bookmarkStart w:id="2" w:name="_Toc111209736"/>
      <w:r w:rsidRPr="0063035F">
        <w:rPr>
          <w:b/>
          <w:bCs/>
          <w:u w:val="single"/>
        </w:rPr>
        <w:t>Mission</w:t>
      </w:r>
      <w:bookmarkEnd w:id="2"/>
    </w:p>
    <w:p w14:paraId="3A23C885" w14:textId="77777777" w:rsidR="00CA0AC7" w:rsidRPr="00CA0AC7" w:rsidRDefault="00CA0AC7" w:rsidP="00CA0AC7"/>
    <w:p w14:paraId="393A4F18" w14:textId="31FFABF5" w:rsidR="00614598" w:rsidRPr="00614598" w:rsidRDefault="00614598" w:rsidP="00614598"/>
    <w:p w14:paraId="724FC701" w14:textId="14B68983" w:rsidR="00DD4346" w:rsidRPr="0063035F" w:rsidRDefault="00DD4346" w:rsidP="00DD4346">
      <w:pPr>
        <w:pStyle w:val="Titre2"/>
        <w:rPr>
          <w:u w:val="single"/>
        </w:rPr>
      </w:pPr>
      <w:bookmarkStart w:id="3" w:name="_Toc111209737"/>
      <w:r w:rsidRPr="0063035F">
        <w:rPr>
          <w:u w:val="single"/>
        </w:rPr>
        <w:t>Objectif</w:t>
      </w:r>
      <w:bookmarkEnd w:id="3"/>
    </w:p>
    <w:p w14:paraId="39C62DB3" w14:textId="77777777" w:rsidR="00A00AB9" w:rsidRPr="00A00AB9" w:rsidRDefault="00A00AB9" w:rsidP="00A00AB9"/>
    <w:p w14:paraId="717326EF" w14:textId="786EFF48" w:rsidR="00A00AB9" w:rsidRDefault="00A00AB9" w:rsidP="00A00AB9">
      <w:r>
        <w:t xml:space="preserve">L’objectif </w:t>
      </w:r>
      <w:r w:rsidR="005F566D">
        <w:t xml:space="preserve">du projet est de parvenir </w:t>
      </w:r>
      <w:r w:rsidR="00020491">
        <w:t>à créer une visualisation graphique de données contenu</w:t>
      </w:r>
      <w:r w:rsidR="00430219">
        <w:t>es</w:t>
      </w:r>
      <w:r w:rsidR="00020491">
        <w:t xml:space="preserve"> dans un fichier CSV</w:t>
      </w:r>
      <w:r w:rsidR="001E79E0">
        <w:t xml:space="preserve"> avec D3JS</w:t>
      </w:r>
      <w:r w:rsidR="00020491">
        <w:t>.</w:t>
      </w:r>
      <w:r w:rsidR="001E79E0">
        <w:t xml:space="preserve"> </w:t>
      </w:r>
    </w:p>
    <w:p w14:paraId="1CEC839F" w14:textId="38821B3E" w:rsidR="00A04044" w:rsidRDefault="00A04044" w:rsidP="00A00AB9"/>
    <w:p w14:paraId="725BE101" w14:textId="5ECB77AD" w:rsidR="00A04044" w:rsidRPr="00A04044" w:rsidRDefault="00A04044" w:rsidP="00A04044">
      <w:pPr>
        <w:pStyle w:val="Titre2"/>
        <w:rPr>
          <w:u w:val="single"/>
        </w:rPr>
      </w:pPr>
      <w:bookmarkStart w:id="4" w:name="_Toc111209738"/>
      <w:r w:rsidRPr="00A04044">
        <w:rPr>
          <w:u w:val="single"/>
        </w:rPr>
        <w:t>Outils</w:t>
      </w:r>
      <w:bookmarkEnd w:id="4"/>
    </w:p>
    <w:p w14:paraId="78BF7117" w14:textId="33374078" w:rsidR="006A2723" w:rsidRDefault="006A2723" w:rsidP="00A00AB9"/>
    <w:p w14:paraId="69B0FA3B" w14:textId="6E507DD0" w:rsidR="001E79E0" w:rsidRDefault="001E79E0" w:rsidP="001E79E0">
      <w:pPr>
        <w:pStyle w:val="Titre3"/>
      </w:pPr>
      <w:bookmarkStart w:id="5" w:name="_Toc111209739"/>
      <w:r>
        <w:t>Fichiers CSV</w:t>
      </w:r>
      <w:bookmarkEnd w:id="5"/>
    </w:p>
    <w:p w14:paraId="748E5593" w14:textId="72F4EF0C" w:rsidR="00077245" w:rsidRDefault="00077245" w:rsidP="00A00AB9">
      <w:r>
        <w:t>Pour cela, j’ai cherché un jeu de données accessible</w:t>
      </w:r>
      <w:r w:rsidR="00310372">
        <w:t xml:space="preserve"> et surtout rapidement opérationnel</w:t>
      </w:r>
      <w:r>
        <w:t xml:space="preserve">, ce qui m’a </w:t>
      </w:r>
      <w:r w:rsidR="00B20A08">
        <w:t>conduit</w:t>
      </w:r>
      <w:r>
        <w:t xml:space="preserve"> à consulter Kaggle, site </w:t>
      </w:r>
      <w:r w:rsidR="00310372">
        <w:t>célèbre qui accueille la plus grande communauté de Data Science au monde et regroupe de nombreuses données exploitables et libre d’accès provenant de domaines très divers tels que des données scientifiques, financières, géographiques ou culturelles.</w:t>
      </w:r>
    </w:p>
    <w:p w14:paraId="43779389" w14:textId="63627511" w:rsidR="00077245" w:rsidRDefault="00310372" w:rsidP="00A00AB9">
      <w:r>
        <w:t xml:space="preserve">J’ai voulu </w:t>
      </w:r>
      <w:r w:rsidR="00B20A08">
        <w:t>opter pour</w:t>
      </w:r>
      <w:r>
        <w:t xml:space="preserve"> un sujet connu de tous</w:t>
      </w:r>
      <w:r w:rsidR="00B20A08">
        <w:t xml:space="preserve">, ce qui m’a </w:t>
      </w:r>
      <w:r w:rsidR="006A2723">
        <w:t>amené</w:t>
      </w:r>
      <w:r w:rsidR="00B20A08">
        <w:t xml:space="preserve"> à </w:t>
      </w:r>
      <w:r w:rsidR="006A2723">
        <w:t>faire le choix de la crise sanitaire que nous subissons/avons subi ces dernières années.</w:t>
      </w:r>
    </w:p>
    <w:p w14:paraId="5331F4CD" w14:textId="3E893E54" w:rsidR="006A2723" w:rsidRDefault="006A2723" w:rsidP="00A00AB9"/>
    <w:p w14:paraId="3228FEE6" w14:textId="66D8E11C" w:rsidR="006A2723" w:rsidRDefault="006A2723" w:rsidP="007B01CB">
      <w:r>
        <w:t>J’ai donc découvert un jeu de données possédant deux fichiers CSV :</w:t>
      </w:r>
      <w:r w:rsidR="007B01CB">
        <w:t xml:space="preserve"> le </w:t>
      </w:r>
      <w:r>
        <w:t xml:space="preserve">premier contient un résumé </w:t>
      </w:r>
      <w:r w:rsidR="007B01CB">
        <w:t xml:space="preserve">par pays </w:t>
      </w:r>
      <w:r>
        <w:t xml:space="preserve">des conséquences qu’a causé le virus </w:t>
      </w:r>
      <w:r w:rsidR="007B01CB">
        <w:t>tandis que le second est un journal quotidien de la situation sanitaire dans chaque pays.</w:t>
      </w:r>
    </w:p>
    <w:p w14:paraId="233B843C" w14:textId="3D4CAC51" w:rsidR="007B01CB" w:rsidRDefault="007B01CB" w:rsidP="007B01CB"/>
    <w:p w14:paraId="417B73F2" w14:textId="7DBB4C32" w:rsidR="007B01CB" w:rsidRDefault="007B01CB" w:rsidP="007B01CB">
      <w:r>
        <w:t>Voici l’intitulé des données recueillies dans chaque fichier :</w:t>
      </w:r>
    </w:p>
    <w:p w14:paraId="3A8DEEA9" w14:textId="72099F42" w:rsidR="007B01CB" w:rsidRDefault="007B01CB" w:rsidP="007B01CB"/>
    <w:tbl>
      <w:tblPr>
        <w:tblStyle w:val="Grilledutableau"/>
        <w:tblW w:w="0" w:type="auto"/>
        <w:tblLook w:val="04A0" w:firstRow="1" w:lastRow="0" w:firstColumn="1" w:lastColumn="0" w:noHBand="0" w:noVBand="1"/>
      </w:tblPr>
      <w:tblGrid>
        <w:gridCol w:w="5225"/>
        <w:gridCol w:w="5226"/>
      </w:tblGrid>
      <w:tr w:rsidR="007B01CB" w14:paraId="66AF3F1F" w14:textId="77777777" w:rsidTr="007B01CB">
        <w:tc>
          <w:tcPr>
            <w:tcW w:w="5225" w:type="dxa"/>
          </w:tcPr>
          <w:p w14:paraId="3C3FEA6F" w14:textId="251F2FBF" w:rsidR="007B01CB" w:rsidRDefault="007B01CB" w:rsidP="007B01CB">
            <w:r>
              <w:t>Fichier 1 : « </w:t>
            </w:r>
            <w:proofErr w:type="spellStart"/>
            <w:r w:rsidRPr="007B01CB">
              <w:t>worldometer_coronavirus_summary_data</w:t>
            </w:r>
            <w:proofErr w:type="spellEnd"/>
            <w:r>
              <w:t> »</w:t>
            </w:r>
          </w:p>
        </w:tc>
        <w:tc>
          <w:tcPr>
            <w:tcW w:w="5226" w:type="dxa"/>
          </w:tcPr>
          <w:p w14:paraId="7B116DD3" w14:textId="1C45A59B" w:rsidR="007B01CB" w:rsidRDefault="007B01CB" w:rsidP="007B01CB">
            <w:r>
              <w:t>Fichier 2 : « </w:t>
            </w:r>
            <w:proofErr w:type="spellStart"/>
            <w:r w:rsidRPr="007B01CB">
              <w:t>worldometer_coronavirus_daily_data</w:t>
            </w:r>
            <w:proofErr w:type="spellEnd"/>
            <w:r>
              <w:t> »</w:t>
            </w:r>
          </w:p>
        </w:tc>
      </w:tr>
      <w:tr w:rsidR="007B01CB" w14:paraId="48A7CEB2" w14:textId="77777777" w:rsidTr="007B01CB">
        <w:tc>
          <w:tcPr>
            <w:tcW w:w="5225" w:type="dxa"/>
          </w:tcPr>
          <w:p w14:paraId="2088BD43" w14:textId="5698781F" w:rsidR="007B01CB" w:rsidRDefault="007B01CB" w:rsidP="007B01CB">
            <w:r w:rsidRPr="007B01CB">
              <w:t>Country</w:t>
            </w:r>
          </w:p>
          <w:p w14:paraId="380D1205" w14:textId="77777777" w:rsidR="007B01CB" w:rsidRDefault="007B01CB" w:rsidP="007B01CB">
            <w:proofErr w:type="spellStart"/>
            <w:r w:rsidRPr="007B01CB">
              <w:t>continent,total_confirmed</w:t>
            </w:r>
            <w:proofErr w:type="spellEnd"/>
          </w:p>
          <w:p w14:paraId="46682D67" w14:textId="77777777" w:rsidR="007B01CB" w:rsidRDefault="007B01CB" w:rsidP="007B01CB">
            <w:proofErr w:type="spellStart"/>
            <w:r w:rsidRPr="007B01CB">
              <w:t>total_deaths,total_recovered</w:t>
            </w:r>
            <w:proofErr w:type="spellEnd"/>
          </w:p>
          <w:p w14:paraId="0CBA57C6" w14:textId="77777777" w:rsidR="007B01CB" w:rsidRDefault="007B01CB" w:rsidP="007B01CB">
            <w:proofErr w:type="spellStart"/>
            <w:r w:rsidRPr="007B01CB">
              <w:t>active_cases,serious_or_critical</w:t>
            </w:r>
            <w:proofErr w:type="spellEnd"/>
          </w:p>
          <w:p w14:paraId="35C8F2DF" w14:textId="77777777" w:rsidR="007B01CB" w:rsidRDefault="007B01CB" w:rsidP="007B01CB">
            <w:r w:rsidRPr="007B01CB">
              <w:t>total_cases_per_1m_population</w:t>
            </w:r>
          </w:p>
          <w:p w14:paraId="530DFEC9" w14:textId="77777777" w:rsidR="007B01CB" w:rsidRDefault="007B01CB" w:rsidP="007B01CB">
            <w:r w:rsidRPr="007B01CB">
              <w:t>total_deaths_per_1m_population</w:t>
            </w:r>
          </w:p>
          <w:p w14:paraId="4B83A9A6" w14:textId="77777777" w:rsidR="007B01CB" w:rsidRDefault="007B01CB" w:rsidP="007B01CB">
            <w:proofErr w:type="spellStart"/>
            <w:r w:rsidRPr="007B01CB">
              <w:t>total_tests</w:t>
            </w:r>
            <w:proofErr w:type="spellEnd"/>
          </w:p>
          <w:p w14:paraId="029F530C" w14:textId="77777777" w:rsidR="007B01CB" w:rsidRDefault="007B01CB" w:rsidP="007B01CB">
            <w:r w:rsidRPr="007B01CB">
              <w:t>total_tests_per_1m_population</w:t>
            </w:r>
          </w:p>
          <w:p w14:paraId="6C1571AF" w14:textId="28ACA76A" w:rsidR="007B01CB" w:rsidRDefault="007B01CB" w:rsidP="007B01CB">
            <w:r w:rsidRPr="007B01CB">
              <w:t>population</w:t>
            </w:r>
          </w:p>
        </w:tc>
        <w:tc>
          <w:tcPr>
            <w:tcW w:w="5226" w:type="dxa"/>
          </w:tcPr>
          <w:p w14:paraId="6356C371" w14:textId="6D5901E2" w:rsidR="007B01CB" w:rsidRDefault="007B01CB" w:rsidP="007B01CB">
            <w:r w:rsidRPr="007B01CB">
              <w:t>Date</w:t>
            </w:r>
          </w:p>
          <w:p w14:paraId="5465FB14" w14:textId="1FDC694A" w:rsidR="007B01CB" w:rsidRDefault="007B01CB" w:rsidP="007B01CB">
            <w:r w:rsidRPr="007B01CB">
              <w:t>Country</w:t>
            </w:r>
          </w:p>
          <w:p w14:paraId="1733302F" w14:textId="77777777" w:rsidR="007B01CB" w:rsidRDefault="007B01CB" w:rsidP="007B01CB">
            <w:proofErr w:type="spellStart"/>
            <w:r w:rsidRPr="007B01CB">
              <w:t>cumulative_total_cases</w:t>
            </w:r>
            <w:proofErr w:type="spellEnd"/>
          </w:p>
          <w:p w14:paraId="25006DDC" w14:textId="77777777" w:rsidR="007B01CB" w:rsidRDefault="007B01CB" w:rsidP="007B01CB">
            <w:proofErr w:type="spellStart"/>
            <w:r w:rsidRPr="007B01CB">
              <w:t>daily_new_cases</w:t>
            </w:r>
            <w:proofErr w:type="spellEnd"/>
          </w:p>
          <w:p w14:paraId="02A80A41" w14:textId="77777777" w:rsidR="007B01CB" w:rsidRDefault="007B01CB" w:rsidP="007B01CB">
            <w:proofErr w:type="spellStart"/>
            <w:r w:rsidRPr="007B01CB">
              <w:t>active_cases</w:t>
            </w:r>
            <w:proofErr w:type="spellEnd"/>
          </w:p>
          <w:p w14:paraId="64FEC12C" w14:textId="77777777" w:rsidR="007B01CB" w:rsidRDefault="007B01CB" w:rsidP="007B01CB">
            <w:proofErr w:type="spellStart"/>
            <w:r w:rsidRPr="007B01CB">
              <w:t>cumulative_total_deaths</w:t>
            </w:r>
            <w:proofErr w:type="spellEnd"/>
          </w:p>
          <w:p w14:paraId="0DB73639" w14:textId="61C5313C" w:rsidR="007B01CB" w:rsidRDefault="007B01CB" w:rsidP="007B01CB">
            <w:proofErr w:type="spellStart"/>
            <w:r w:rsidRPr="007B01CB">
              <w:t>daily_new_deaths</w:t>
            </w:r>
            <w:proofErr w:type="spellEnd"/>
          </w:p>
        </w:tc>
      </w:tr>
    </w:tbl>
    <w:p w14:paraId="762FAD52" w14:textId="36AD409A" w:rsidR="007B01CB" w:rsidRDefault="007C52E1" w:rsidP="007C52E1">
      <w:pPr>
        <w:pStyle w:val="Lgende"/>
      </w:pPr>
      <w:r>
        <w:t xml:space="preserve">Tableau </w:t>
      </w:r>
      <w:fldSimple w:instr=" SEQ Tableau \* ARABIC ">
        <w:r>
          <w:rPr>
            <w:noProof/>
          </w:rPr>
          <w:t>1</w:t>
        </w:r>
      </w:fldSimple>
      <w:r>
        <w:t xml:space="preserve"> : Tableau des intitulés des fichiers CSV</w:t>
      </w:r>
    </w:p>
    <w:p w14:paraId="2F942FCF" w14:textId="77777777" w:rsidR="00CA0AC7" w:rsidRPr="00CA0AC7" w:rsidRDefault="00CA0AC7" w:rsidP="00CA0AC7"/>
    <w:p w14:paraId="5258744D" w14:textId="4DAC9430" w:rsidR="001E79E0" w:rsidRDefault="001E79E0" w:rsidP="001E79E0">
      <w:pPr>
        <w:pStyle w:val="Titre3"/>
      </w:pPr>
      <w:bookmarkStart w:id="6" w:name="_Toc111209740"/>
      <w:r>
        <w:t>Fichier GEOJSON</w:t>
      </w:r>
      <w:bookmarkEnd w:id="6"/>
    </w:p>
    <w:p w14:paraId="4B5F64ED" w14:textId="39EBD9C4" w:rsidR="00614598" w:rsidRDefault="00D57DA1" w:rsidP="00614598">
      <w:r>
        <w:t>Voyant ces données, il m’est venu à l’idée de construire une carte du monde pour visualiser plus facilement ces données, il m’a donc aussi fallu me procurer un fichier GEOJSON qui est un fichier contenant des données géospatiales au format JSON et donc exploitable en Javascript tout comme D3JS.</w:t>
      </w:r>
    </w:p>
    <w:p w14:paraId="280DFB03" w14:textId="77777777" w:rsidR="000A377F" w:rsidRDefault="000A377F" w:rsidP="00614598"/>
    <w:p w14:paraId="3C21CFD6" w14:textId="33657DA0" w:rsidR="001E79E0" w:rsidRDefault="001E79E0" w:rsidP="001E79E0">
      <w:pPr>
        <w:pStyle w:val="Titre3"/>
      </w:pPr>
      <w:bookmarkStart w:id="7" w:name="_Toc111209741"/>
      <w:r>
        <w:t>D3JS</w:t>
      </w:r>
      <w:bookmarkEnd w:id="7"/>
    </w:p>
    <w:p w14:paraId="5791420F" w14:textId="1309D046" w:rsidR="001E79E0" w:rsidRDefault="001E79E0" w:rsidP="001E79E0">
      <w:r>
        <w:t xml:space="preserve">Recommandé par mon tuteur académique, D3JS est une librairie permettant </w:t>
      </w:r>
      <w:r w:rsidR="00D33CA1">
        <w:t>une manipulation et une visualisation de données de manière simple et efficace provenant de fichiers lourds.</w:t>
      </w:r>
    </w:p>
    <w:p w14:paraId="0B24C206" w14:textId="1C341AC7" w:rsidR="00642A19" w:rsidRDefault="005C4102" w:rsidP="00614598">
      <w:r>
        <w:t>Ne connaissant pas D3JS avant ce projet, cela a été une belle découverte et un joli défi à entreprendre</w:t>
      </w:r>
      <w:r w:rsidR="004730DB">
        <w:t xml:space="preserve"> qui m’a donc permis d’afficher les résultats du projet sur une page HTML. Je ne me suis pas attardé sur la partie CSS qui n’était pas </w:t>
      </w:r>
      <w:r w:rsidR="00EF3FF7">
        <w:t>un objectif prioritaire</w:t>
      </w:r>
      <w:r w:rsidR="004730DB">
        <w:t>, ce qui explique pourquoi elle ne se trouve pas dans un fichier séparé.</w:t>
      </w:r>
    </w:p>
    <w:p w14:paraId="21E3AE95" w14:textId="77777777" w:rsidR="00CA0AC7" w:rsidRDefault="00CA0AC7" w:rsidP="00614598"/>
    <w:p w14:paraId="33020CB5" w14:textId="77777777" w:rsidR="005C4102" w:rsidRPr="00614598" w:rsidRDefault="005C4102" w:rsidP="00614598"/>
    <w:p w14:paraId="4D4A4DDB" w14:textId="0FE520DA" w:rsidR="00DD4346" w:rsidRPr="0063035F" w:rsidRDefault="00DD4346" w:rsidP="00DD4346">
      <w:pPr>
        <w:pStyle w:val="Titre2"/>
        <w:rPr>
          <w:u w:val="single"/>
        </w:rPr>
      </w:pPr>
      <w:bookmarkStart w:id="8" w:name="_Toc111209742"/>
      <w:r w:rsidRPr="0063035F">
        <w:rPr>
          <w:u w:val="single"/>
        </w:rPr>
        <w:t>Résultats</w:t>
      </w:r>
      <w:bookmarkEnd w:id="8"/>
    </w:p>
    <w:p w14:paraId="6429F381" w14:textId="66B0C73B" w:rsidR="008612E1" w:rsidRDefault="008612E1" w:rsidP="008612E1"/>
    <w:p w14:paraId="26D80125" w14:textId="77777777" w:rsidR="00AE5F36" w:rsidRDefault="00AE5F36" w:rsidP="008612E1"/>
    <w:p w14:paraId="0EE7E742" w14:textId="719F8872" w:rsidR="00802F59" w:rsidRDefault="00232C21" w:rsidP="00802F59">
      <w:pPr>
        <w:pStyle w:val="Titre3"/>
      </w:pPr>
      <w:bookmarkStart w:id="9" w:name="_Toc111209743"/>
      <w:r>
        <w:t>Construction d’un tableau</w:t>
      </w:r>
      <w:bookmarkEnd w:id="9"/>
    </w:p>
    <w:p w14:paraId="5DEEB55A" w14:textId="29B037D5" w:rsidR="00802F59" w:rsidRDefault="00802F59" w:rsidP="008612E1"/>
    <w:p w14:paraId="5AAA4A46" w14:textId="10426378" w:rsidR="00E92237" w:rsidRDefault="005C4102" w:rsidP="008612E1">
      <w:r>
        <w:t xml:space="preserve">Pour </w:t>
      </w:r>
      <w:r w:rsidR="00E252A5">
        <w:t>débuter</w:t>
      </w:r>
      <w:r>
        <w:t xml:space="preserve">, je me suis intéressé </w:t>
      </w:r>
      <w:r w:rsidR="00E92237">
        <w:t>sur la manière d’extraire les données d’un fichier CSV, c’est pourquoi la première tâche que je me suis fixé était de construire un tableau affichant l’entièreté des données du premier fichier sur une page HTML.</w:t>
      </w:r>
      <w:r w:rsidR="00C235A0">
        <w:t xml:space="preserve"> Un protocole empêchant l’accès aux fichiers locaux</w:t>
      </w:r>
      <w:r w:rsidR="00367813">
        <w:t xml:space="preserve">, il m’a fallu télécharger et utiliser l’extension </w:t>
      </w:r>
      <w:r w:rsidR="00367813" w:rsidRPr="00367813">
        <w:rPr>
          <w:i/>
          <w:iCs/>
        </w:rPr>
        <w:t>Live Server</w:t>
      </w:r>
      <w:r w:rsidR="00367813">
        <w:t xml:space="preserve"> sur Visual Studio Code</w:t>
      </w:r>
      <w:r w:rsidR="006510DF">
        <w:t xml:space="preserve"> simulant ainsi un serveur local et me permettant de construire une page dynamique. </w:t>
      </w:r>
    </w:p>
    <w:p w14:paraId="6F0D9E7F" w14:textId="58CE32E5" w:rsidR="0063035F" w:rsidRDefault="0063035F" w:rsidP="008612E1"/>
    <w:p w14:paraId="79836D27" w14:textId="5AAB32F8" w:rsidR="000C06D5" w:rsidRDefault="000C06D5" w:rsidP="008612E1">
      <w:r>
        <w:t>Pour me faciliter la tâche, J’ai commencé par créer deux variables qui contiennent respectivement l’intitulé des colonnes</w:t>
      </w:r>
      <w:r w:rsidR="00565536">
        <w:t xml:space="preserve"> (</w:t>
      </w:r>
      <w:proofErr w:type="spellStart"/>
      <w:r w:rsidR="00565536" w:rsidRPr="00565536">
        <w:rPr>
          <w:i/>
          <w:iCs/>
        </w:rPr>
        <w:t>columns</w:t>
      </w:r>
      <w:proofErr w:type="spellEnd"/>
      <w:r w:rsidR="00565536">
        <w:t>)</w:t>
      </w:r>
      <w:r>
        <w:t xml:space="preserve"> et un tableau contenant les données brutes</w:t>
      </w:r>
      <w:r w:rsidR="00565536">
        <w:t xml:space="preserve"> (</w:t>
      </w:r>
      <w:proofErr w:type="spellStart"/>
      <w:r w:rsidR="00565536" w:rsidRPr="00565536">
        <w:rPr>
          <w:i/>
          <w:iCs/>
        </w:rPr>
        <w:t>dataset</w:t>
      </w:r>
      <w:proofErr w:type="spellEnd"/>
      <w:r w:rsidR="00565536">
        <w:t>)</w:t>
      </w:r>
      <w:r>
        <w:t>. La première est codée de manière grossière en écrivant chaque intitulé à la main car je me suis concentré sur l’extraction des données pour la deuxième variable.</w:t>
      </w:r>
    </w:p>
    <w:p w14:paraId="61353DD1" w14:textId="5291639A" w:rsidR="000C06D5" w:rsidRDefault="000C06D5" w:rsidP="008612E1"/>
    <w:p w14:paraId="4A1F2842" w14:textId="77777777" w:rsidR="000C06D5" w:rsidRDefault="000C06D5" w:rsidP="000C06D5">
      <w:r>
        <w:t>Après avoir posé les bases du tableau sur la page HTML, je me suis servi de D3JS pour faire appel au fichier contenant les données et m’initier à ce langage nouveau pour moi tout en revoyant les bases du Javascript et notamment la notion de promesse.</w:t>
      </w:r>
    </w:p>
    <w:p w14:paraId="2EA6DB45" w14:textId="523751A7" w:rsidR="000C06D5" w:rsidRDefault="000C06D5" w:rsidP="008612E1"/>
    <w:p w14:paraId="2F4444D1" w14:textId="1975B56F" w:rsidR="00E252A5" w:rsidRDefault="00E252A5" w:rsidP="008612E1">
      <w:r>
        <w:t>Une fois les données extraites et facilement accessibles via les deux variables</w:t>
      </w:r>
      <w:r w:rsidR="006550DB">
        <w:t>, il me suffisait donc d’écrire une fonction pour construire le tableau avec ces deux paramètres. Le tableau est composé de deux éléments distincts : l</w:t>
      </w:r>
      <w:r w:rsidR="003F5013">
        <w:t>a balise</w:t>
      </w:r>
      <w:r w:rsidR="006550DB">
        <w:t xml:space="preserve"> </w:t>
      </w:r>
      <w:proofErr w:type="spellStart"/>
      <w:r w:rsidR="006550DB" w:rsidRPr="003F5013">
        <w:rPr>
          <w:i/>
          <w:iCs/>
        </w:rPr>
        <w:t>thead</w:t>
      </w:r>
      <w:proofErr w:type="spellEnd"/>
      <w:r w:rsidR="006550DB">
        <w:t xml:space="preserve"> qui représente l’ensemble des intitulés de chaque colonne et l</w:t>
      </w:r>
      <w:r w:rsidR="003F5013">
        <w:t>a balise</w:t>
      </w:r>
      <w:r w:rsidR="006550DB">
        <w:t xml:space="preserve"> </w:t>
      </w:r>
      <w:proofErr w:type="spellStart"/>
      <w:r w:rsidR="006550DB" w:rsidRPr="003F5013">
        <w:rPr>
          <w:i/>
          <w:iCs/>
        </w:rPr>
        <w:t>tbody</w:t>
      </w:r>
      <w:proofErr w:type="spellEnd"/>
      <w:r w:rsidR="006550DB">
        <w:t xml:space="preserve"> qui contient les données.</w:t>
      </w:r>
      <w:r w:rsidR="00565536">
        <w:t xml:space="preserve"> J’ai pour cela fait le choix d’utiliser deux méthodes différentes selon la complexité du code</w:t>
      </w:r>
      <w:r w:rsidR="00D202B1">
        <w:t xml:space="preserve"> et ma compréhension :</w:t>
      </w:r>
      <w:r w:rsidR="00565536">
        <w:t xml:space="preserve"> pour construire le </w:t>
      </w:r>
      <w:proofErr w:type="spellStart"/>
      <w:r w:rsidR="00565536" w:rsidRPr="003F5013">
        <w:rPr>
          <w:i/>
          <w:iCs/>
        </w:rPr>
        <w:t>thead</w:t>
      </w:r>
      <w:proofErr w:type="spellEnd"/>
      <w:r w:rsidR="00565536">
        <w:t xml:space="preserve"> j’ai choisi d’utiliser la méthode </w:t>
      </w:r>
      <w:r w:rsidR="00A04044">
        <w:t xml:space="preserve">de </w:t>
      </w:r>
      <w:r w:rsidR="00565536">
        <w:t xml:space="preserve">D3JS qui construit une nouvelle case pour chaque élément dans la variable </w:t>
      </w:r>
      <w:proofErr w:type="spellStart"/>
      <w:r w:rsidR="00565536" w:rsidRPr="00565536">
        <w:rPr>
          <w:i/>
          <w:iCs/>
        </w:rPr>
        <w:t>columns</w:t>
      </w:r>
      <w:proofErr w:type="spellEnd"/>
      <w:r w:rsidR="00565536" w:rsidRPr="00565536">
        <w:rPr>
          <w:i/>
          <w:iCs/>
        </w:rPr>
        <w:t xml:space="preserve"> </w:t>
      </w:r>
      <w:r w:rsidR="00565536" w:rsidRPr="00565536">
        <w:t>alo</w:t>
      </w:r>
      <w:r w:rsidR="00565536">
        <w:t xml:space="preserve">rs que pour le </w:t>
      </w:r>
      <w:proofErr w:type="spellStart"/>
      <w:r w:rsidR="00565536" w:rsidRPr="003F5013">
        <w:rPr>
          <w:i/>
          <w:iCs/>
        </w:rPr>
        <w:t>tbody</w:t>
      </w:r>
      <w:proofErr w:type="spellEnd"/>
      <w:r w:rsidR="00565536">
        <w:t>, j’ai réalisé des boucles et construit les cellules avec du simple Javascript.</w:t>
      </w:r>
    </w:p>
    <w:p w14:paraId="5604EB37" w14:textId="1866C0AC" w:rsidR="0063035F" w:rsidRDefault="0063035F" w:rsidP="008612E1"/>
    <w:p w14:paraId="38FA3CA9" w14:textId="3E439F91" w:rsidR="00802F59" w:rsidRDefault="00802F59" w:rsidP="008612E1">
      <w:r>
        <w:t>Résultat en annexe (figure 2).</w:t>
      </w:r>
    </w:p>
    <w:p w14:paraId="60C430BA" w14:textId="77777777" w:rsidR="00AE5F36" w:rsidRDefault="00AE5F36" w:rsidP="008612E1"/>
    <w:p w14:paraId="1760FC83" w14:textId="2580657A" w:rsidR="0063035F" w:rsidRDefault="0063035F" w:rsidP="0063035F">
      <w:pPr>
        <w:pStyle w:val="Titre3"/>
      </w:pPr>
      <w:bookmarkStart w:id="10" w:name="_Toc111209744"/>
      <w:r>
        <w:t>Construction d’une carte</w:t>
      </w:r>
      <w:bookmarkEnd w:id="10"/>
    </w:p>
    <w:p w14:paraId="0F52ADEE" w14:textId="71E74253" w:rsidR="0063035F" w:rsidRDefault="0063035F" w:rsidP="0063035F"/>
    <w:p w14:paraId="701E1FE8" w14:textId="465356FA" w:rsidR="00CD7079" w:rsidRDefault="00CD7079" w:rsidP="0063035F">
      <w:r>
        <w:t>Arrivé ici, pas de choix possible, on en arrive au cœur même du rôle de D3JS.</w:t>
      </w:r>
    </w:p>
    <w:p w14:paraId="063C9BC7" w14:textId="787C5D12" w:rsidR="00CD7079" w:rsidRDefault="00CD7079" w:rsidP="0063035F">
      <w:r>
        <w:t>Comme pour la partie précédente, j’ai commencé par définir des variables qui me seront utiles par la suite tel que les dimensions de la ca</w:t>
      </w:r>
      <w:r w:rsidR="00F875E5">
        <w:t>rte et les couleurs.</w:t>
      </w:r>
    </w:p>
    <w:p w14:paraId="560B86C1" w14:textId="2B4AC4B2" w:rsidR="00F875E5" w:rsidRDefault="00F875E5" w:rsidP="0063035F">
      <w:r>
        <w:t xml:space="preserve">Avant de construire la carte du monde, j’ai mis en place le seul élément qui restera </w:t>
      </w:r>
      <w:r w:rsidR="009A3950">
        <w:t>immuable dans la représentation graphique du monde : la légende. Cette dernière a été organisé de tel sorte qu’elle montre une couleur de plus en plus sombre dans une teinte de rouge lorsque sa valeur augmente.</w:t>
      </w:r>
    </w:p>
    <w:p w14:paraId="2FC22CDA" w14:textId="37586A24" w:rsidR="0063035F" w:rsidRDefault="0063035F" w:rsidP="0063035F"/>
    <w:p w14:paraId="55ECB4C7" w14:textId="3C392AD8" w:rsidR="007C52E1" w:rsidRDefault="007C52E1" w:rsidP="0063035F">
      <w:r>
        <w:t>Vient ensuite la fonction qui dessine la carte avec les données du GEOJSON, ceci se fait étonnamment facilement une fois les données extraites, on remarque toute la puissance de la librairie D3JS qui nous simplifie grandement la tâche.</w:t>
      </w:r>
    </w:p>
    <w:p w14:paraId="782D65ED" w14:textId="39E3160A" w:rsidR="007B7F59" w:rsidRDefault="007B7F59" w:rsidP="0063035F">
      <w:r>
        <w:t>La difficulté rencontrée ici était d’accorder les données provenant des deux fichiers. En effet, provenant de sources différentes, ces derniers ne possédaient pas de moyen d’identification stricte autre que le nom pour chaque pays. Des différences dans la syntaxe comme les majuscules, les tirets ou les accents ne permettaient pas le rapprochement entre les deux fichiers. Il m’a donc fallu parcourir les documents et d’harmoniser les noms des pays un par un.</w:t>
      </w:r>
    </w:p>
    <w:p w14:paraId="0C865520" w14:textId="29416422" w:rsidR="00AE5F36" w:rsidRDefault="00AE5F36" w:rsidP="0063035F"/>
    <w:p w14:paraId="4CAB2EAA" w14:textId="6D362A29" w:rsidR="00802F59" w:rsidRDefault="00802F59" w:rsidP="0063035F">
      <w:r>
        <w:t xml:space="preserve">Résultat en annexe (figure </w:t>
      </w:r>
      <w:r>
        <w:t>3</w:t>
      </w:r>
      <w:r>
        <w:t>).</w:t>
      </w:r>
    </w:p>
    <w:p w14:paraId="1D154498" w14:textId="77777777" w:rsidR="00802F59" w:rsidRPr="0063035F" w:rsidRDefault="00802F59" w:rsidP="0063035F"/>
    <w:p w14:paraId="3BF71324" w14:textId="10A6192F" w:rsidR="008612E1" w:rsidRDefault="008612E1" w:rsidP="008612E1"/>
    <w:p w14:paraId="4F20D007" w14:textId="1E066EFD" w:rsidR="008612E1" w:rsidRDefault="009A3950" w:rsidP="009A3950">
      <w:pPr>
        <w:pStyle w:val="Titre3"/>
      </w:pPr>
      <w:bookmarkStart w:id="11" w:name="_Toc111209745"/>
      <w:r>
        <w:lastRenderedPageBreak/>
        <w:t>Actions de la souris</w:t>
      </w:r>
      <w:bookmarkEnd w:id="11"/>
    </w:p>
    <w:p w14:paraId="0B0F4EB9" w14:textId="654BCBD2" w:rsidR="008612E1" w:rsidRDefault="008612E1" w:rsidP="008612E1"/>
    <w:p w14:paraId="27D73578" w14:textId="65903889" w:rsidR="008612E1" w:rsidRDefault="007C52E1" w:rsidP="008612E1">
      <w:r>
        <w:t>Dans la fonction de construction de la carte, j’ai ajouté plusieurs actions qui peuvent être réalisées avec la souris sur cette carte :</w:t>
      </w:r>
    </w:p>
    <w:p w14:paraId="68D5BE8D" w14:textId="77777777" w:rsidR="00D202B1" w:rsidRDefault="00D202B1" w:rsidP="008612E1"/>
    <w:p w14:paraId="378B58B4" w14:textId="15FCA4FB" w:rsidR="007C52E1" w:rsidRDefault="007C52E1" w:rsidP="007C52E1">
      <w:pPr>
        <w:pStyle w:val="Paragraphedeliste"/>
        <w:numPr>
          <w:ilvl w:val="0"/>
          <w:numId w:val="2"/>
        </w:numPr>
      </w:pPr>
      <w:r>
        <w:t>Au survol d’un pays, ce dernier se colore en vert et le nom du pays s’affiche dans un coin de la carte. Il revient évidemment à son état initial lorsque la souris ce territoire.</w:t>
      </w:r>
    </w:p>
    <w:p w14:paraId="1851FE23" w14:textId="77777777" w:rsidR="007C52E1" w:rsidRDefault="007C52E1" w:rsidP="007C52E1">
      <w:pPr>
        <w:pStyle w:val="Paragraphedeliste"/>
        <w:ind w:left="420"/>
      </w:pPr>
    </w:p>
    <w:p w14:paraId="5AE466A8" w14:textId="410E4019" w:rsidR="007C52E1" w:rsidRDefault="007C52E1" w:rsidP="007C52E1">
      <w:pPr>
        <w:pStyle w:val="Paragraphedeliste"/>
        <w:numPr>
          <w:ilvl w:val="0"/>
          <w:numId w:val="2"/>
        </w:numPr>
      </w:pPr>
      <w:r>
        <w:t>Quand on clique sur un pays, une nouvelle partie de la page se découvre. On y aperçoit un graphique utilisant les données journalières du deuxième fichier CSV</w:t>
      </w:r>
      <w:r w:rsidR="00802F59">
        <w:t xml:space="preserve"> (voir figure 4)</w:t>
      </w:r>
      <w:r>
        <w:t>.</w:t>
      </w:r>
    </w:p>
    <w:p w14:paraId="05910291" w14:textId="77777777" w:rsidR="00CA0AC7" w:rsidRDefault="00CA0AC7" w:rsidP="00CA0AC7">
      <w:pPr>
        <w:pStyle w:val="Paragraphedeliste"/>
      </w:pPr>
    </w:p>
    <w:p w14:paraId="201DCF84" w14:textId="32AEADE8" w:rsidR="007C52E1" w:rsidRDefault="007C52E1" w:rsidP="007C52E1"/>
    <w:p w14:paraId="72526489" w14:textId="79AA81E4" w:rsidR="007C52E1" w:rsidRDefault="007C52E1" w:rsidP="007C52E1">
      <w:pPr>
        <w:pStyle w:val="Titre3"/>
      </w:pPr>
      <w:bookmarkStart w:id="12" w:name="_Toc111209746"/>
      <w:r>
        <w:t>Choix utilisateur</w:t>
      </w:r>
      <w:bookmarkEnd w:id="12"/>
    </w:p>
    <w:p w14:paraId="1D46070F" w14:textId="22898E69" w:rsidR="007C52E1" w:rsidRDefault="007C52E1" w:rsidP="007C52E1"/>
    <w:p w14:paraId="12292252" w14:textId="38E5220A" w:rsidR="007C52E1" w:rsidRPr="007C52E1" w:rsidRDefault="007C52E1" w:rsidP="007C52E1">
      <w:r>
        <w:t xml:space="preserve">Que ce soit pour les données représentées sur la carte du monde ou sur le graphique journalier, il est possible pour l’utilisateur de basculer sur les différents intitulés </w:t>
      </w:r>
      <w:r w:rsidR="006029D7">
        <w:t>grâce à des listes déroulantes</w:t>
      </w:r>
      <w:r w:rsidR="006029D7">
        <w:t xml:space="preserve"> </w:t>
      </w:r>
      <w:r>
        <w:t>et modifier ainsi les données représentées</w:t>
      </w:r>
      <w:r w:rsidR="00CA0AC7">
        <w:t xml:space="preserve"> sans réinitialiser la page.</w:t>
      </w:r>
    </w:p>
    <w:p w14:paraId="55759083" w14:textId="1A35CA15" w:rsidR="008612E1" w:rsidRDefault="008612E1" w:rsidP="008612E1"/>
    <w:p w14:paraId="5F727F8F" w14:textId="77777777" w:rsidR="00614598" w:rsidRPr="00614598" w:rsidRDefault="00614598" w:rsidP="00614598"/>
    <w:p w14:paraId="6CD5E015" w14:textId="18052DD2" w:rsidR="00DD4346" w:rsidRPr="0063035F" w:rsidRDefault="0076055A" w:rsidP="0076055A">
      <w:pPr>
        <w:pStyle w:val="Titre1"/>
        <w:rPr>
          <w:b/>
          <w:bCs/>
          <w:u w:val="single"/>
        </w:rPr>
      </w:pPr>
      <w:bookmarkStart w:id="13" w:name="_Toc111209747"/>
      <w:r w:rsidRPr="0063035F">
        <w:rPr>
          <w:b/>
          <w:bCs/>
          <w:u w:val="single"/>
        </w:rPr>
        <w:t>Retour sur expérience</w:t>
      </w:r>
      <w:bookmarkEnd w:id="13"/>
    </w:p>
    <w:p w14:paraId="19BB89F0" w14:textId="4AA77BF3" w:rsidR="008612E1" w:rsidRDefault="008612E1" w:rsidP="008612E1"/>
    <w:p w14:paraId="7BEEE78E" w14:textId="01440BFF" w:rsidR="00CA0AC7" w:rsidRDefault="00CA0AC7" w:rsidP="005C4102"/>
    <w:p w14:paraId="2A8CD4E2" w14:textId="3F91C33A" w:rsidR="00CA0AC7" w:rsidRDefault="00CA0AC7" w:rsidP="005C4102">
      <w:r>
        <w:t xml:space="preserve">Ayant eu le choix du projet et étant très intéressé par la science des données, </w:t>
      </w:r>
      <w:r w:rsidR="000A377F">
        <w:t xml:space="preserve">j’étais </w:t>
      </w:r>
      <w:r w:rsidR="00783425">
        <w:t xml:space="preserve">très </w:t>
      </w:r>
      <w:r w:rsidR="000A377F">
        <w:t>enthousiaste</w:t>
      </w:r>
      <w:r w:rsidR="00783425">
        <w:t xml:space="preserve"> à l’idée de prendre en main D3JS que je ne connaissais pas du tout, même de nom, avant de commencer ce projet.</w:t>
      </w:r>
      <w:r w:rsidR="000A377F">
        <w:t xml:space="preserve"> </w:t>
      </w:r>
    </w:p>
    <w:p w14:paraId="49FBFB6D" w14:textId="62E967CD" w:rsidR="0087073F" w:rsidRDefault="0087073F" w:rsidP="0087073F">
      <w:r>
        <w:t>Effectuer des recherches a donc occupé la plus grande majorité du temps consacré dans ce projet. En effet, débuter dans un environnement inconnu avec un langage avec lequel j’ai peu d’affinité a été un vrai défi pour moi. J’ai dû me remettre dans le bain du Javascript avec notamment la gestion des fonctions asynchrones et des promesses, ce qui ne m’avait pas vraiment manqué.</w:t>
      </w:r>
    </w:p>
    <w:p w14:paraId="110E6A1D" w14:textId="7109A4C0" w:rsidR="00560100" w:rsidRDefault="00560100" w:rsidP="005C4102"/>
    <w:p w14:paraId="6EEB1488" w14:textId="77777777" w:rsidR="005E764F" w:rsidRDefault="00560100" w:rsidP="005C4102">
      <w:r>
        <w:t xml:space="preserve">Il est toujours difficile de commencer un projet seul, on ne sait pas si ce que l’on fait suit les bonnes méthodes, </w:t>
      </w:r>
      <w:r w:rsidR="00D202B1">
        <w:t>si on comprend bien les choses ou si on est en bonne voie.</w:t>
      </w:r>
      <w:r w:rsidR="005E764F">
        <w:t xml:space="preserve"> Devoir prendre des décisions importantes seul qui peuvent influencer la suite du projet est une grande responsabilité et engendre beaucoup de stress, ce fut le cas lorsque je n’arrivais pas à avancer comme je le voulais durant ce projet. J’imagine que cette responsabilité doit encore plus grande lorsque ce choix implique de nombreuses personnes comme c’est le cas en entreprise.</w:t>
      </w:r>
    </w:p>
    <w:p w14:paraId="77D3BF05" w14:textId="77777777" w:rsidR="005E764F" w:rsidRDefault="005E764F" w:rsidP="005C4102"/>
    <w:p w14:paraId="1A024384" w14:textId="62BA9E51" w:rsidR="00560100" w:rsidRDefault="0013269E" w:rsidP="005C4102">
      <w:r>
        <w:t>Au fur à mesure que le projet se mettait en place, j’ai compris qu’il était important de définir dès le départ les résultats</w:t>
      </w:r>
      <w:r w:rsidR="00411BC1">
        <w:t xml:space="preserve"> ce</w:t>
      </w:r>
      <w:r>
        <w:t xml:space="preserve"> que l’on souhaitait obtenir car avancer selon ses envies </w:t>
      </w:r>
      <w:r w:rsidR="00411BC1">
        <w:t xml:space="preserve">conduit à des doutes et </w:t>
      </w:r>
      <w:r>
        <w:t>n’amène pas forcément à des résultats probants et aboutis.</w:t>
      </w:r>
    </w:p>
    <w:p w14:paraId="15052408" w14:textId="28A23A68" w:rsidR="00CA0AC7" w:rsidRDefault="0066343E" w:rsidP="005C4102">
      <w:r>
        <w:t>De plus, p</w:t>
      </w:r>
      <w:r w:rsidR="00AE5F36">
        <w:t xml:space="preserve">arvenir à </w:t>
      </w:r>
      <w:r>
        <w:t>atteindre un objectif amène toujours des questions sur la suite du projet : « que faire ensuite ? ». C’est le type de question qu’on se pose tout au long du développement et même maintenant : « </w:t>
      </w:r>
      <w:r w:rsidR="00411BC1">
        <w:t>ai-je vraiment terminé</w:t>
      </w:r>
      <w:r>
        <w:t xml:space="preserve"> ? », « Que pourrais-je ajouter de plus pour compléter le projet ? ».</w:t>
      </w:r>
    </w:p>
    <w:p w14:paraId="7A978FED" w14:textId="77777777" w:rsidR="00411BC1" w:rsidRDefault="00411BC1" w:rsidP="008612E1"/>
    <w:p w14:paraId="1E220D08" w14:textId="158C2CA3" w:rsidR="008612E1" w:rsidRDefault="0087073F" w:rsidP="008612E1">
      <w:r>
        <w:t xml:space="preserve">Finalement, D3JS s’est avéré être facile à </w:t>
      </w:r>
      <w:r w:rsidR="00E963D6">
        <w:t>utiliser et très pratique</w:t>
      </w:r>
      <w:r>
        <w:t xml:space="preserve"> bien que cela ne soit pas encore très intuitif</w:t>
      </w:r>
      <w:r w:rsidR="00E963D6">
        <w:t xml:space="preserve"> à prendre en main</w:t>
      </w:r>
      <w:r>
        <w:t xml:space="preserve"> pour moi.</w:t>
      </w:r>
      <w:r w:rsidR="00E963D6">
        <w:t xml:space="preserve"> C’est un outil qui s’avère très puissant pour ceux qui en comprenne toutes les subtilités et cette</w:t>
      </w:r>
      <w:r w:rsidR="00802F59">
        <w:t xml:space="preserve"> petite</w:t>
      </w:r>
      <w:r w:rsidR="00E963D6">
        <w:t xml:space="preserve"> expérience m’a permis d’entrevoir une grande variété de possibilités d’utilisation.</w:t>
      </w:r>
      <w:r>
        <w:t xml:space="preserve"> Je suis content d’avoir découvert cette librairie car cela faisait partie de mes questionnements pendant mes études de savoir comment réaliser facilement ce genre de graphique à partir de bases de données aussi grandes, cela me sera sans doute très utile à l’avenir.</w:t>
      </w:r>
    </w:p>
    <w:p w14:paraId="40D86F6D" w14:textId="77777777" w:rsidR="008612E1" w:rsidRPr="008612E1" w:rsidRDefault="008612E1" w:rsidP="008612E1"/>
    <w:p w14:paraId="0AD5D736" w14:textId="77777777" w:rsidR="0076055A" w:rsidRDefault="0076055A" w:rsidP="00DD4346"/>
    <w:p w14:paraId="4EE398FD" w14:textId="69089D70" w:rsidR="00DD4346" w:rsidRDefault="00DD4346" w:rsidP="00DD4346">
      <w:pPr>
        <w:pStyle w:val="Titre1"/>
        <w:rPr>
          <w:b/>
          <w:bCs/>
          <w:u w:val="single"/>
        </w:rPr>
      </w:pPr>
      <w:bookmarkStart w:id="14" w:name="_Toc111209748"/>
      <w:r w:rsidRPr="0063035F">
        <w:rPr>
          <w:b/>
          <w:bCs/>
          <w:u w:val="single"/>
        </w:rPr>
        <w:t>Conclusion et bilan</w:t>
      </w:r>
      <w:bookmarkEnd w:id="14"/>
    </w:p>
    <w:p w14:paraId="0A8CD2CB" w14:textId="77777777" w:rsidR="00D252DD" w:rsidRPr="00D252DD" w:rsidRDefault="00D252DD" w:rsidP="00D252DD"/>
    <w:p w14:paraId="4D93FFDE" w14:textId="41CBD68B" w:rsidR="008612E1" w:rsidRDefault="008612E1" w:rsidP="008612E1"/>
    <w:p w14:paraId="056C5D04" w14:textId="01073E87" w:rsidR="00823959" w:rsidRDefault="00823959" w:rsidP="008612E1">
      <w:r>
        <w:t>L’objectif de ce projet était de réaliser une visualisation graphique de données provenant d’un fichier CSV, ce que j’ai réussi à réaliser avec deux fichiers en permettant une présentation des informations à la fois sous forme d’une carte mondiale et d’un graphique et en liant ces deux constructions par des actions de l’utilisateur avec un choix d’options et des actions de la souris.</w:t>
      </w:r>
    </w:p>
    <w:p w14:paraId="0DF661DD" w14:textId="77777777" w:rsidR="00D717F8" w:rsidRDefault="00D717F8" w:rsidP="008612E1"/>
    <w:p w14:paraId="3F5C90DD" w14:textId="40152431" w:rsidR="00D717F8" w:rsidRDefault="00D717F8" w:rsidP="008612E1">
      <w:r>
        <w:t>Finalement, le but</w:t>
      </w:r>
      <w:r w:rsidR="00823959">
        <w:t xml:space="preserve"> d</w:t>
      </w:r>
      <w:r>
        <w:t>u</w:t>
      </w:r>
      <w:r w:rsidR="00823959">
        <w:t xml:space="preserve"> projet a été a</w:t>
      </w:r>
      <w:r>
        <w:t>tteint</w:t>
      </w:r>
      <w:r w:rsidR="00823959">
        <w:t xml:space="preserve"> bien que j’aurais aussi voulu y ajouter une touche plus analytique.</w:t>
      </w:r>
      <w:r>
        <w:t xml:space="preserve"> Cela m’a aussi permis de revoir des notions vues au cours de ma formation en HTML, JavaScript et CSS dans une moindre mesure.</w:t>
      </w:r>
    </w:p>
    <w:p w14:paraId="22CB4B3F" w14:textId="77777777" w:rsidR="00823959" w:rsidRDefault="00823959" w:rsidP="008612E1"/>
    <w:p w14:paraId="43F265BE" w14:textId="25D04F84" w:rsidR="008612E1" w:rsidRDefault="00B707D1" w:rsidP="008612E1">
      <w:r>
        <w:t>Ce projet a été une expérience enrichissante pour moi qui ne connaissait pas D3JS avant et qui n’avait jamais réalisé de la visualisation de données</w:t>
      </w:r>
      <w:r w:rsidR="00823959">
        <w:t xml:space="preserve">, je pense que cette librairie me suivra encore </w:t>
      </w:r>
      <w:r w:rsidR="00F37BA5">
        <w:t>un moment</w:t>
      </w:r>
      <w:r w:rsidR="00823959">
        <w:t xml:space="preserve"> d</w:t>
      </w:r>
      <w:r w:rsidR="00F37BA5">
        <w:t>ans</w:t>
      </w:r>
      <w:r w:rsidR="00823959">
        <w:t xml:space="preserve"> ma carrière et me sera très utile à l’avenir</w:t>
      </w:r>
      <w:r w:rsidR="00D717F8">
        <w:t xml:space="preserve"> même si je ressens le besoin de grandement m’améliorer avec ce nouvel outil. </w:t>
      </w:r>
      <w:r w:rsidR="00F37BA5">
        <w:t>J’espère continuer dans cette voie et me faire une place dans la Data Science.</w:t>
      </w:r>
      <w:r w:rsidR="00D717F8">
        <w:t xml:space="preserve"> </w:t>
      </w:r>
    </w:p>
    <w:p w14:paraId="431CB405" w14:textId="3F32F770" w:rsidR="008612E1" w:rsidRDefault="008612E1" w:rsidP="008612E1"/>
    <w:p w14:paraId="214B5270" w14:textId="61A668DA" w:rsidR="008612E1" w:rsidRDefault="008612E1" w:rsidP="008612E1"/>
    <w:p w14:paraId="48116F0D" w14:textId="5FDE293A" w:rsidR="008612E1" w:rsidRDefault="008612E1" w:rsidP="008612E1"/>
    <w:p w14:paraId="68E0784D" w14:textId="067400D6" w:rsidR="008612E1" w:rsidRDefault="008612E1" w:rsidP="008612E1"/>
    <w:p w14:paraId="2B50C392" w14:textId="546B89DC" w:rsidR="008612E1" w:rsidRDefault="008612E1" w:rsidP="008612E1"/>
    <w:p w14:paraId="3C94A440" w14:textId="2D6DF13C" w:rsidR="008612E1" w:rsidRDefault="008612E1" w:rsidP="008612E1"/>
    <w:p w14:paraId="6DCC574C" w14:textId="533DE9E8" w:rsidR="008612E1" w:rsidRDefault="008612E1" w:rsidP="008612E1"/>
    <w:p w14:paraId="09434752" w14:textId="7513C6B0" w:rsidR="008612E1" w:rsidRDefault="008612E1" w:rsidP="008612E1"/>
    <w:p w14:paraId="12BA4D18" w14:textId="102C4EA4" w:rsidR="008612E1" w:rsidRDefault="008612E1" w:rsidP="008612E1"/>
    <w:p w14:paraId="0ED1908B" w14:textId="18A2E95C" w:rsidR="008612E1" w:rsidRDefault="008612E1" w:rsidP="008612E1"/>
    <w:p w14:paraId="183E1E57" w14:textId="7EC67AD8" w:rsidR="008612E1" w:rsidRDefault="008612E1" w:rsidP="008612E1"/>
    <w:p w14:paraId="1F63BB17" w14:textId="500D1654" w:rsidR="00642A19" w:rsidRDefault="00642A19" w:rsidP="008612E1"/>
    <w:p w14:paraId="211E7E77" w14:textId="77777777" w:rsidR="00642A19" w:rsidRDefault="00642A19" w:rsidP="008612E1"/>
    <w:p w14:paraId="5020609B" w14:textId="15F3F96C" w:rsidR="008612E1" w:rsidRDefault="008612E1" w:rsidP="008612E1"/>
    <w:p w14:paraId="4BB44F65" w14:textId="5F56A125" w:rsidR="00642A19" w:rsidRDefault="00642A19" w:rsidP="008612E1"/>
    <w:p w14:paraId="1970DEE9" w14:textId="1A245BA6" w:rsidR="00642A19" w:rsidRDefault="00642A19" w:rsidP="008612E1"/>
    <w:p w14:paraId="7FDCC252" w14:textId="5317CDE2" w:rsidR="00642A19" w:rsidRDefault="00642A19" w:rsidP="008612E1"/>
    <w:p w14:paraId="534227F3" w14:textId="2C036EBE" w:rsidR="00642A19" w:rsidRDefault="00642A19" w:rsidP="008612E1"/>
    <w:p w14:paraId="1ABC4438" w14:textId="4391DFFA" w:rsidR="00642A19" w:rsidRDefault="00642A19" w:rsidP="008612E1"/>
    <w:p w14:paraId="4E4A462C" w14:textId="1272E359" w:rsidR="00642A19" w:rsidRDefault="00642A19" w:rsidP="008612E1"/>
    <w:p w14:paraId="5C888D3F" w14:textId="7D9F8166" w:rsidR="00642A19" w:rsidRDefault="00642A19" w:rsidP="008612E1"/>
    <w:p w14:paraId="6B342C40" w14:textId="4B927960" w:rsidR="00642A19" w:rsidRDefault="00642A19" w:rsidP="008612E1"/>
    <w:p w14:paraId="4D4747E4" w14:textId="429DE4DF" w:rsidR="00642A19" w:rsidRDefault="00642A19" w:rsidP="008612E1"/>
    <w:p w14:paraId="3E622032" w14:textId="5579E831" w:rsidR="00642A19" w:rsidRDefault="00642A19" w:rsidP="008612E1"/>
    <w:p w14:paraId="40CD8B53" w14:textId="2866BBBB" w:rsidR="00642A19" w:rsidRDefault="00642A19" w:rsidP="008612E1"/>
    <w:p w14:paraId="083CC0D7" w14:textId="1DBEABA9" w:rsidR="00642A19" w:rsidRDefault="00642A19" w:rsidP="008612E1"/>
    <w:p w14:paraId="36CC24AC" w14:textId="50A7AFC1" w:rsidR="00642A19" w:rsidRDefault="00642A19" w:rsidP="008612E1"/>
    <w:p w14:paraId="4C0E4DB6" w14:textId="5BC82DB6" w:rsidR="00642A19" w:rsidRDefault="00642A19" w:rsidP="008612E1"/>
    <w:p w14:paraId="298E7CDB" w14:textId="5A5899F3" w:rsidR="00642A19" w:rsidRDefault="00642A19" w:rsidP="008612E1"/>
    <w:p w14:paraId="1416E88E" w14:textId="4DE44AEE" w:rsidR="00642A19" w:rsidRDefault="00642A19" w:rsidP="008612E1"/>
    <w:p w14:paraId="4A1B60E8" w14:textId="176172F5" w:rsidR="00642A19" w:rsidRDefault="00642A19" w:rsidP="008612E1"/>
    <w:p w14:paraId="1083F035" w14:textId="30A2D482" w:rsidR="00642A19" w:rsidRDefault="00642A19" w:rsidP="008612E1"/>
    <w:p w14:paraId="71BF3BFE" w14:textId="77777777" w:rsidR="00642A19" w:rsidRPr="008612E1" w:rsidRDefault="00642A19" w:rsidP="008612E1"/>
    <w:p w14:paraId="301B74A5" w14:textId="28569DDB" w:rsidR="00614598" w:rsidRDefault="00614598" w:rsidP="00614598"/>
    <w:p w14:paraId="1DF2B214" w14:textId="5ABDCC7B" w:rsidR="00614598" w:rsidRDefault="00614598" w:rsidP="00614598">
      <w:pPr>
        <w:pStyle w:val="Titre1"/>
        <w:rPr>
          <w:b/>
          <w:bCs/>
          <w:u w:val="single"/>
        </w:rPr>
      </w:pPr>
      <w:bookmarkStart w:id="15" w:name="_Toc111209749"/>
      <w:r w:rsidRPr="0063035F">
        <w:rPr>
          <w:b/>
          <w:bCs/>
          <w:u w:val="single"/>
        </w:rPr>
        <w:lastRenderedPageBreak/>
        <w:t>Annexes</w:t>
      </w:r>
      <w:bookmarkEnd w:id="15"/>
    </w:p>
    <w:p w14:paraId="3E5A7CE0" w14:textId="30757052" w:rsidR="00802F59" w:rsidRDefault="00802F59" w:rsidP="00802F59"/>
    <w:p w14:paraId="043AC912" w14:textId="77777777" w:rsidR="00802F59" w:rsidRDefault="00802F59" w:rsidP="00802F59">
      <w:pPr>
        <w:keepNext/>
      </w:pPr>
      <w:r>
        <w:rPr>
          <w:noProof/>
        </w:rPr>
        <w:drawing>
          <wp:inline distT="0" distB="0" distL="0" distR="0" wp14:anchorId="692820AF" wp14:editId="437AB908">
            <wp:extent cx="6642735" cy="452374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2735" cy="4523740"/>
                    </a:xfrm>
                    <a:prstGeom prst="rect">
                      <a:avLst/>
                    </a:prstGeom>
                  </pic:spPr>
                </pic:pic>
              </a:graphicData>
            </a:graphic>
          </wp:inline>
        </w:drawing>
      </w:r>
    </w:p>
    <w:p w14:paraId="0433D572" w14:textId="5C4DA561" w:rsidR="00A04044" w:rsidRDefault="00802F59" w:rsidP="00A04044">
      <w:pPr>
        <w:pStyle w:val="Lgende"/>
      </w:pPr>
      <w:r>
        <w:t xml:space="preserve">Figure </w:t>
      </w:r>
      <w:r>
        <w:fldChar w:fldCharType="begin"/>
      </w:r>
      <w:r>
        <w:instrText xml:space="preserve"> SEQ Figure \* ARABIC </w:instrText>
      </w:r>
      <w:r>
        <w:fldChar w:fldCharType="separate"/>
      </w:r>
      <w:r>
        <w:rPr>
          <w:noProof/>
        </w:rPr>
        <w:t>1</w:t>
      </w:r>
      <w:r>
        <w:rPr>
          <w:noProof/>
        </w:rPr>
        <w:fldChar w:fldCharType="end"/>
      </w:r>
      <w:r>
        <w:t xml:space="preserve"> : Organigramme du cabinet World Consulting </w:t>
      </w:r>
    </w:p>
    <w:p w14:paraId="29CE5C2C" w14:textId="77777777" w:rsidR="00A04044" w:rsidRPr="00A04044" w:rsidRDefault="00A04044" w:rsidP="00A04044"/>
    <w:p w14:paraId="6FC5636F" w14:textId="77777777" w:rsidR="00802F59" w:rsidRDefault="00802F59" w:rsidP="00802F59">
      <w:pPr>
        <w:keepNext/>
      </w:pPr>
      <w:r>
        <w:rPr>
          <w:noProof/>
        </w:rPr>
        <w:drawing>
          <wp:inline distT="0" distB="0" distL="0" distR="0" wp14:anchorId="191591CF" wp14:editId="08FE3702">
            <wp:extent cx="6642735" cy="2673350"/>
            <wp:effectExtent l="0" t="0" r="5715" b="0"/>
            <wp:docPr id="5" name="Image 5" descr="Début du tableau situation COVID des p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Début du tableau situation COVID des pays"/>
                    <pic:cNvPicPr/>
                  </pic:nvPicPr>
                  <pic:blipFill>
                    <a:blip r:embed="rId13"/>
                    <a:stretch>
                      <a:fillRect/>
                    </a:stretch>
                  </pic:blipFill>
                  <pic:spPr>
                    <a:xfrm>
                      <a:off x="0" y="0"/>
                      <a:ext cx="6642735" cy="2673350"/>
                    </a:xfrm>
                    <a:prstGeom prst="rect">
                      <a:avLst/>
                    </a:prstGeom>
                  </pic:spPr>
                </pic:pic>
              </a:graphicData>
            </a:graphic>
          </wp:inline>
        </w:drawing>
      </w:r>
    </w:p>
    <w:p w14:paraId="00D8CA2E" w14:textId="41B637D3" w:rsidR="00C04AE8" w:rsidRDefault="00802F59" w:rsidP="00802F59">
      <w:pPr>
        <w:pStyle w:val="Lgende"/>
      </w:pPr>
      <w:r>
        <w:t xml:space="preserve">Figure </w:t>
      </w:r>
      <w:fldSimple w:instr=" SEQ Figure \* ARABIC ">
        <w:r>
          <w:rPr>
            <w:noProof/>
          </w:rPr>
          <w:t>2</w:t>
        </w:r>
      </w:fldSimple>
      <w:r>
        <w:t xml:space="preserve"> : Début du tableau chiffrant la situation sanitaire des pays</w:t>
      </w:r>
    </w:p>
    <w:p w14:paraId="53BEB70B" w14:textId="5680FB35" w:rsidR="00802F59" w:rsidRDefault="00802F59" w:rsidP="00C04AE8"/>
    <w:p w14:paraId="19C255AB" w14:textId="77777777" w:rsidR="00802F59" w:rsidRDefault="00802F59" w:rsidP="00802F59">
      <w:pPr>
        <w:keepNext/>
      </w:pPr>
      <w:r>
        <w:rPr>
          <w:noProof/>
        </w:rPr>
        <w:lastRenderedPageBreak/>
        <w:drawing>
          <wp:inline distT="0" distB="0" distL="0" distR="0" wp14:anchorId="398BD9C4" wp14:editId="2EAD416B">
            <wp:extent cx="6642735" cy="2571115"/>
            <wp:effectExtent l="0" t="0" r="5715" b="635"/>
            <wp:docPr id="6" name="Image 6" descr="Carte de le situation sanitaire mond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Carte de le situation sanitaire mondiale"/>
                    <pic:cNvPicPr/>
                  </pic:nvPicPr>
                  <pic:blipFill>
                    <a:blip r:embed="rId14"/>
                    <a:stretch>
                      <a:fillRect/>
                    </a:stretch>
                  </pic:blipFill>
                  <pic:spPr>
                    <a:xfrm>
                      <a:off x="0" y="0"/>
                      <a:ext cx="6642735" cy="2571115"/>
                    </a:xfrm>
                    <a:prstGeom prst="rect">
                      <a:avLst/>
                    </a:prstGeom>
                  </pic:spPr>
                </pic:pic>
              </a:graphicData>
            </a:graphic>
          </wp:inline>
        </w:drawing>
      </w:r>
    </w:p>
    <w:p w14:paraId="2D3214C5" w14:textId="724F98DB" w:rsidR="00802F59" w:rsidRDefault="00802F59" w:rsidP="00802F59">
      <w:pPr>
        <w:pStyle w:val="Lgende"/>
      </w:pPr>
      <w:r>
        <w:t xml:space="preserve">Figure </w:t>
      </w:r>
      <w:fldSimple w:instr=" SEQ Figure \* ARABIC ">
        <w:r>
          <w:rPr>
            <w:noProof/>
          </w:rPr>
          <w:t>3</w:t>
        </w:r>
      </w:fldSimple>
      <w:r>
        <w:t xml:space="preserve"> : Carte de la situation sanitaire mondiale</w:t>
      </w:r>
    </w:p>
    <w:p w14:paraId="0571C7D1" w14:textId="39F7F34D" w:rsidR="00604BE1" w:rsidRDefault="00604BE1" w:rsidP="00C04AE8"/>
    <w:p w14:paraId="6CB49728" w14:textId="6717C8CC" w:rsidR="00802F59" w:rsidRDefault="00802F59" w:rsidP="00C04AE8"/>
    <w:p w14:paraId="23461C72" w14:textId="77777777" w:rsidR="00802F59" w:rsidRDefault="00802F59" w:rsidP="00802F59">
      <w:pPr>
        <w:keepNext/>
      </w:pPr>
      <w:r>
        <w:rPr>
          <w:noProof/>
        </w:rPr>
        <w:drawing>
          <wp:inline distT="0" distB="0" distL="0" distR="0" wp14:anchorId="4235E3FE" wp14:editId="07EB2EBC">
            <wp:extent cx="6642735" cy="5307330"/>
            <wp:effectExtent l="0" t="0" r="5715" b="7620"/>
            <wp:docPr id="8" name="Image 8" descr="Graphique des nouveaux cas quotidiens de COVID-19 en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Graphique des nouveaux cas quotidiens de COVID-19 en France"/>
                    <pic:cNvPicPr/>
                  </pic:nvPicPr>
                  <pic:blipFill>
                    <a:blip r:embed="rId15"/>
                    <a:stretch>
                      <a:fillRect/>
                    </a:stretch>
                  </pic:blipFill>
                  <pic:spPr>
                    <a:xfrm>
                      <a:off x="0" y="0"/>
                      <a:ext cx="6642735" cy="5307330"/>
                    </a:xfrm>
                    <a:prstGeom prst="rect">
                      <a:avLst/>
                    </a:prstGeom>
                  </pic:spPr>
                </pic:pic>
              </a:graphicData>
            </a:graphic>
          </wp:inline>
        </w:drawing>
      </w:r>
    </w:p>
    <w:p w14:paraId="167F3046" w14:textId="4E3F67EE" w:rsidR="00802F59" w:rsidRDefault="00802F59" w:rsidP="00802F59">
      <w:pPr>
        <w:pStyle w:val="Lgende"/>
      </w:pPr>
      <w:r>
        <w:t xml:space="preserve">Figure </w:t>
      </w:r>
      <w:fldSimple w:instr=" SEQ Figure \* ARABIC ">
        <w:r>
          <w:rPr>
            <w:noProof/>
          </w:rPr>
          <w:t>4</w:t>
        </w:r>
      </w:fldSimple>
      <w:r>
        <w:t xml:space="preserve"> : </w:t>
      </w:r>
      <w:r w:rsidRPr="001B4E3D">
        <w:t xml:space="preserve">Graphique des nouveaux cas quotidiens de COVID-19 en </w:t>
      </w:r>
      <w:r w:rsidR="00C31E5B">
        <w:t>France</w:t>
      </w:r>
    </w:p>
    <w:p w14:paraId="0E5E41B8" w14:textId="206012C8" w:rsidR="00C31E5B" w:rsidRDefault="00C31E5B" w:rsidP="00C31E5B"/>
    <w:p w14:paraId="20BD52E8" w14:textId="07694F15" w:rsidR="00C31E5B" w:rsidRDefault="00C31E5B" w:rsidP="00C31E5B"/>
    <w:p w14:paraId="64916AA7" w14:textId="29E66EED" w:rsidR="00500FDB" w:rsidRDefault="00500FDB" w:rsidP="00C31E5B"/>
    <w:p w14:paraId="083A4FD2" w14:textId="77777777" w:rsidR="00642A19" w:rsidRDefault="00642A19" w:rsidP="00C31E5B"/>
    <w:p w14:paraId="7F687D32" w14:textId="6697E4BE" w:rsidR="00500FDB" w:rsidRDefault="00500FDB" w:rsidP="00C31E5B"/>
    <w:p w14:paraId="6C2F3758" w14:textId="77777777" w:rsidR="00500FDB" w:rsidRDefault="00500FDB" w:rsidP="00C31E5B"/>
    <w:p w14:paraId="461ABA8B" w14:textId="08A12BD6" w:rsidR="00C31E5B" w:rsidRDefault="00C31E5B" w:rsidP="00C31E5B">
      <w:pPr>
        <w:pStyle w:val="Titre1"/>
        <w:rPr>
          <w:b/>
          <w:bCs/>
          <w:u w:val="single"/>
        </w:rPr>
      </w:pPr>
      <w:bookmarkStart w:id="16" w:name="_Toc111209750"/>
      <w:r w:rsidRPr="00C31E5B">
        <w:rPr>
          <w:b/>
          <w:bCs/>
          <w:u w:val="single"/>
        </w:rPr>
        <w:t>Bibliographie</w:t>
      </w:r>
      <w:bookmarkEnd w:id="16"/>
    </w:p>
    <w:p w14:paraId="2A1B5CE0" w14:textId="4FAE12A4" w:rsidR="00C31E5B" w:rsidRDefault="00C31E5B" w:rsidP="00C31E5B"/>
    <w:p w14:paraId="640DFB29" w14:textId="77777777" w:rsidR="00500FDB" w:rsidRDefault="00500FDB" w:rsidP="00C31E5B"/>
    <w:p w14:paraId="3257FD96" w14:textId="0F1D2FF9" w:rsidR="00C31E5B" w:rsidRDefault="00500FDB" w:rsidP="006029D7">
      <w:pPr>
        <w:pStyle w:val="Paragraphedeliste"/>
        <w:numPr>
          <w:ilvl w:val="0"/>
          <w:numId w:val="2"/>
        </w:numPr>
      </w:pPr>
      <w:r>
        <w:t>Source</w:t>
      </w:r>
      <w:r w:rsidR="00C31E5B">
        <w:t xml:space="preserve"> des </w:t>
      </w:r>
      <w:r>
        <w:t>fichiers CSV</w:t>
      </w:r>
    </w:p>
    <w:p w14:paraId="3D01E33E" w14:textId="3CE34FC0" w:rsidR="00500FDB" w:rsidRPr="00500FDB" w:rsidRDefault="00430219" w:rsidP="00500FDB">
      <w:pPr>
        <w:rPr>
          <w:b/>
          <w:bCs/>
        </w:rPr>
      </w:pPr>
      <w:r w:rsidRPr="00430219">
        <w:t xml:space="preserve">ASSAKER Joseph. </w:t>
      </w:r>
      <w:r w:rsidR="00500FDB" w:rsidRPr="00430219">
        <w:rPr>
          <w:i/>
          <w:iCs/>
        </w:rPr>
        <w:t>COVID-19 Global Dataset</w:t>
      </w:r>
      <w:r w:rsidRPr="00430219">
        <w:t>, 2020.</w:t>
      </w:r>
    </w:p>
    <w:p w14:paraId="05F33CE7" w14:textId="29768057" w:rsidR="00C31E5B" w:rsidRDefault="00C31E5B" w:rsidP="00C31E5B">
      <w:r>
        <w:t xml:space="preserve">Adresse URL </w:t>
      </w:r>
      <w:r>
        <w:t xml:space="preserve">: </w:t>
      </w:r>
      <w:hyperlink r:id="rId16" w:history="1">
        <w:r w:rsidRPr="00FF2B44">
          <w:rPr>
            <w:rStyle w:val="Lienhypertexte"/>
          </w:rPr>
          <w:t>https://www.kaggle.com/datasets/josephassaker/covid19-global-dataset</w:t>
        </w:r>
      </w:hyperlink>
    </w:p>
    <w:p w14:paraId="5F741620" w14:textId="77777777" w:rsidR="00C31E5B" w:rsidRDefault="00C31E5B" w:rsidP="00C31E5B"/>
    <w:p w14:paraId="7C45FC00" w14:textId="77777777" w:rsidR="006029D7" w:rsidRDefault="00500FDB" w:rsidP="006029D7">
      <w:pPr>
        <w:pStyle w:val="Paragraphedeliste"/>
        <w:numPr>
          <w:ilvl w:val="0"/>
          <w:numId w:val="2"/>
        </w:numPr>
      </w:pPr>
      <w:r>
        <w:t>Source du</w:t>
      </w:r>
      <w:r w:rsidR="00C31E5B">
        <w:t xml:space="preserve"> fichier GEOJSON</w:t>
      </w:r>
    </w:p>
    <w:p w14:paraId="5246C62D" w14:textId="4924A757" w:rsidR="00C31E5B" w:rsidRDefault="00430219" w:rsidP="006029D7">
      <w:r>
        <w:t xml:space="preserve">Open Data Commons Public Domain </w:t>
      </w:r>
      <w:proofErr w:type="spellStart"/>
      <w:r>
        <w:t>Dedication</w:t>
      </w:r>
      <w:proofErr w:type="spellEnd"/>
      <w:r>
        <w:t xml:space="preserve"> and Licence, Natural </w:t>
      </w:r>
      <w:proofErr w:type="spellStart"/>
      <w:r>
        <w:t>Earth</w:t>
      </w:r>
      <w:proofErr w:type="spellEnd"/>
      <w:r>
        <w:t xml:space="preserve">, </w:t>
      </w:r>
      <w:proofErr w:type="spellStart"/>
      <w:r>
        <w:t>Lexman</w:t>
      </w:r>
      <w:proofErr w:type="spellEnd"/>
      <w:r>
        <w:t xml:space="preserve"> et Open </w:t>
      </w:r>
      <w:proofErr w:type="spellStart"/>
      <w:r>
        <w:t>Knowledge</w:t>
      </w:r>
      <w:proofErr w:type="spellEnd"/>
      <w:r>
        <w:t xml:space="preserve"> </w:t>
      </w:r>
      <w:proofErr w:type="spellStart"/>
      <w:r>
        <w:t>Foundation</w:t>
      </w:r>
      <w:proofErr w:type="spellEnd"/>
      <w:r>
        <w:t>.</w:t>
      </w:r>
      <w:r>
        <w:t xml:space="preserve"> </w:t>
      </w:r>
      <w:r w:rsidR="006029D7" w:rsidRPr="00430219">
        <w:rPr>
          <w:i/>
          <w:iCs/>
        </w:rPr>
        <w:t xml:space="preserve">Country </w:t>
      </w:r>
      <w:proofErr w:type="spellStart"/>
      <w:r w:rsidR="006029D7" w:rsidRPr="00430219">
        <w:rPr>
          <w:i/>
          <w:iCs/>
        </w:rPr>
        <w:t>Polygons</w:t>
      </w:r>
      <w:proofErr w:type="spellEnd"/>
      <w:r w:rsidR="006029D7" w:rsidRPr="00430219">
        <w:rPr>
          <w:i/>
          <w:iCs/>
        </w:rPr>
        <w:t xml:space="preserve"> as </w:t>
      </w:r>
      <w:proofErr w:type="spellStart"/>
      <w:r w:rsidR="006029D7" w:rsidRPr="00430219">
        <w:rPr>
          <w:i/>
          <w:iCs/>
        </w:rPr>
        <w:t>GeoJSON</w:t>
      </w:r>
      <w:proofErr w:type="spellEnd"/>
      <w:r>
        <w:t xml:space="preserve">, </w:t>
      </w:r>
      <w:r w:rsidR="006029D7" w:rsidRPr="006029D7">
        <w:t>2018</w:t>
      </w:r>
      <w:r>
        <w:t>.</w:t>
      </w:r>
    </w:p>
    <w:p w14:paraId="0381A9E9" w14:textId="713F747B" w:rsidR="00C31E5B" w:rsidRDefault="00C31E5B" w:rsidP="00C31E5B">
      <w:pPr>
        <w:rPr>
          <w:rStyle w:val="Lienhypertexte"/>
        </w:rPr>
      </w:pPr>
      <w:r>
        <w:t xml:space="preserve">Adresse URL </w:t>
      </w:r>
      <w:r>
        <w:t xml:space="preserve">: </w:t>
      </w:r>
      <w:hyperlink r:id="rId17" w:history="1">
        <w:r w:rsidRPr="00FF2B44">
          <w:rPr>
            <w:rStyle w:val="Lienhypertexte"/>
          </w:rPr>
          <w:t>https://datahub.io/core/geo-countries</w:t>
        </w:r>
      </w:hyperlink>
    </w:p>
    <w:p w14:paraId="2A6492E3" w14:textId="6F63E036" w:rsidR="00430219" w:rsidRDefault="00430219" w:rsidP="00C31E5B">
      <w:pPr>
        <w:rPr>
          <w:rStyle w:val="Lienhypertexte"/>
        </w:rPr>
      </w:pPr>
    </w:p>
    <w:p w14:paraId="659D57F9" w14:textId="724DA311" w:rsidR="00430219" w:rsidRDefault="00430219" w:rsidP="00430219">
      <w:pPr>
        <w:pStyle w:val="Paragraphedeliste"/>
        <w:numPr>
          <w:ilvl w:val="0"/>
          <w:numId w:val="2"/>
        </w:numPr>
      </w:pPr>
      <w:r>
        <w:t>Librairie D3JS</w:t>
      </w:r>
    </w:p>
    <w:p w14:paraId="1AC7AB42" w14:textId="08E54A46" w:rsidR="00430219" w:rsidRDefault="00430219" w:rsidP="00430219">
      <w:pPr>
        <w:ind w:left="60"/>
      </w:pPr>
      <w:r>
        <w:t xml:space="preserve">D3Js.org : </w:t>
      </w:r>
      <w:hyperlink r:id="rId18" w:history="1">
        <w:r w:rsidRPr="00245E41">
          <w:rPr>
            <w:rStyle w:val="Lienhypertexte"/>
          </w:rPr>
          <w:t>https://d3js.org/</w:t>
        </w:r>
      </w:hyperlink>
    </w:p>
    <w:p w14:paraId="45270B8F" w14:textId="318DB154" w:rsidR="00C31E5B" w:rsidRDefault="00C31E5B" w:rsidP="00C31E5B"/>
    <w:p w14:paraId="23D8A528" w14:textId="521A5D19" w:rsidR="008F4A22" w:rsidRDefault="008F4A22" w:rsidP="008F4A22">
      <w:pPr>
        <w:pStyle w:val="Paragraphedeliste"/>
        <w:numPr>
          <w:ilvl w:val="0"/>
          <w:numId w:val="2"/>
        </w:numPr>
      </w:pPr>
      <w:r>
        <w:t>Ressources pédagogique</w:t>
      </w:r>
      <w:r w:rsidR="00430219">
        <w:t>s</w:t>
      </w:r>
    </w:p>
    <w:p w14:paraId="6CE057F3" w14:textId="02F222E8" w:rsidR="008F4A22" w:rsidRDefault="008F4A22" w:rsidP="008F4A22">
      <w:proofErr w:type="spellStart"/>
      <w:r>
        <w:t>TutorialsTeacher</w:t>
      </w:r>
      <w:proofErr w:type="spellEnd"/>
      <w:r>
        <w:t xml:space="preserve"> : </w:t>
      </w:r>
      <w:hyperlink r:id="rId19" w:history="1">
        <w:r w:rsidRPr="00245E41">
          <w:rPr>
            <w:rStyle w:val="Lienhypertexte"/>
          </w:rPr>
          <w:t>https://www.tutorialsteacher.com/d3js</w:t>
        </w:r>
      </w:hyperlink>
    </w:p>
    <w:p w14:paraId="7CB52202" w14:textId="0BC236A1" w:rsidR="008F4A22" w:rsidRDefault="008F4A22" w:rsidP="008F4A22">
      <w:r>
        <w:t xml:space="preserve">Le Blog de Lulu : </w:t>
      </w:r>
      <w:hyperlink r:id="rId20" w:history="1">
        <w:r w:rsidRPr="00245E41">
          <w:rPr>
            <w:rStyle w:val="Lienhypertexte"/>
          </w:rPr>
          <w:t>https://lucidar.me/fr/d3.js/d3-js-summary/</w:t>
        </w:r>
      </w:hyperlink>
    </w:p>
    <w:p w14:paraId="5923FDF2" w14:textId="2617B1E2" w:rsidR="008F4A22" w:rsidRDefault="008F4A22" w:rsidP="008F4A22">
      <w:proofErr w:type="spellStart"/>
      <w:r>
        <w:t>Datavis</w:t>
      </w:r>
      <w:proofErr w:type="spellEnd"/>
      <w:r>
        <w:t xml:space="preserve"> : </w:t>
      </w:r>
      <w:hyperlink r:id="rId21" w:history="1">
        <w:r w:rsidRPr="00245E41">
          <w:rPr>
            <w:rStyle w:val="Lienhypertexte"/>
          </w:rPr>
          <w:t>https://www.datavis.fr/</w:t>
        </w:r>
      </w:hyperlink>
    </w:p>
    <w:p w14:paraId="78693A89" w14:textId="168871C9" w:rsidR="008F4A22" w:rsidRDefault="008F4A22" w:rsidP="008F4A22">
      <w:r>
        <w:t xml:space="preserve">The D3.js Graph </w:t>
      </w:r>
      <w:proofErr w:type="spellStart"/>
      <w:r>
        <w:t>Gallery</w:t>
      </w:r>
      <w:proofErr w:type="spellEnd"/>
      <w:r>
        <w:t xml:space="preserve"> : </w:t>
      </w:r>
      <w:hyperlink r:id="rId22" w:history="1">
        <w:r w:rsidR="00AA52E1" w:rsidRPr="00245E41">
          <w:rPr>
            <w:rStyle w:val="Lienhypertexte"/>
          </w:rPr>
          <w:t>https://d3-graph-gallery.com/index.html</w:t>
        </w:r>
      </w:hyperlink>
    </w:p>
    <w:p w14:paraId="4546E1E2" w14:textId="6E858191" w:rsidR="00AA52E1" w:rsidRDefault="00AA52E1" w:rsidP="008F4A22"/>
    <w:p w14:paraId="12C888E5" w14:textId="77777777" w:rsidR="00AA52E1" w:rsidRPr="00C31E5B" w:rsidRDefault="00AA52E1" w:rsidP="008F4A22"/>
    <w:sectPr w:rsidR="00AA52E1" w:rsidRPr="00C31E5B" w:rsidSect="005D03DB">
      <w:footerReference w:type="default" r:id="rId23"/>
      <w:pgSz w:w="11901" w:h="16817"/>
      <w:pgMar w:top="720" w:right="720" w:bottom="720" w:left="720"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46FF7" w14:textId="77777777" w:rsidR="00C53775" w:rsidRDefault="00C53775" w:rsidP="00307692">
      <w:r>
        <w:separator/>
      </w:r>
    </w:p>
  </w:endnote>
  <w:endnote w:type="continuationSeparator" w:id="0">
    <w:p w14:paraId="27B81E93" w14:textId="77777777" w:rsidR="00C53775" w:rsidRDefault="00C53775"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035331"/>
      <w:docPartObj>
        <w:docPartGallery w:val="Page Numbers (Bottom of Page)"/>
        <w:docPartUnique/>
      </w:docPartObj>
    </w:sdtPr>
    <w:sdtContent>
      <w:p w14:paraId="519BF0FD" w14:textId="486B4716" w:rsidR="005D03DB" w:rsidRDefault="005D03DB">
        <w:pPr>
          <w:pStyle w:val="Pieddepage"/>
          <w:jc w:val="center"/>
        </w:pPr>
        <w:r>
          <w:fldChar w:fldCharType="begin"/>
        </w:r>
        <w:r>
          <w:instrText>PAGE   \* MERGEFORMAT</w:instrText>
        </w:r>
        <w:r>
          <w:fldChar w:fldCharType="separate"/>
        </w:r>
        <w:r>
          <w:t>2</w:t>
        </w:r>
        <w:r>
          <w:fldChar w:fldCharType="end"/>
        </w:r>
      </w:p>
    </w:sdtContent>
  </w:sdt>
  <w:p w14:paraId="066460B8"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68013" w14:textId="77777777" w:rsidR="00C53775" w:rsidRDefault="00C53775" w:rsidP="00307692">
      <w:r>
        <w:separator/>
      </w:r>
    </w:p>
  </w:footnote>
  <w:footnote w:type="continuationSeparator" w:id="0">
    <w:p w14:paraId="7C4B6203" w14:textId="77777777" w:rsidR="00C53775" w:rsidRDefault="00C53775" w:rsidP="003076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83E31"/>
    <w:multiLevelType w:val="hybridMultilevel"/>
    <w:tmpl w:val="DFC8B23C"/>
    <w:lvl w:ilvl="0" w:tplc="5ED0E0F6">
      <w:numFmt w:val="bullet"/>
      <w:lvlText w:val="-"/>
      <w:lvlJc w:val="left"/>
      <w:pPr>
        <w:ind w:left="420" w:hanging="360"/>
      </w:pPr>
      <w:rPr>
        <w:rFonts w:ascii="Cambria" w:eastAsiaTheme="minorEastAsia" w:hAnsi="Cambria"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 w15:restartNumberingAfterBreak="0">
    <w:nsid w:val="56E548EC"/>
    <w:multiLevelType w:val="hybridMultilevel"/>
    <w:tmpl w:val="A6E8A2C0"/>
    <w:lvl w:ilvl="0" w:tplc="B134CDB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87459016">
    <w:abstractNumId w:val="1"/>
  </w:num>
  <w:num w:numId="2" w16cid:durableId="2022201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B81"/>
    <w:rsid w:val="000014A8"/>
    <w:rsid w:val="000053BF"/>
    <w:rsid w:val="0001157F"/>
    <w:rsid w:val="00020491"/>
    <w:rsid w:val="000326C5"/>
    <w:rsid w:val="00077245"/>
    <w:rsid w:val="000861DC"/>
    <w:rsid w:val="000A377F"/>
    <w:rsid w:val="000B720E"/>
    <w:rsid w:val="000C06D5"/>
    <w:rsid w:val="000E3268"/>
    <w:rsid w:val="0013269E"/>
    <w:rsid w:val="00154F18"/>
    <w:rsid w:val="001730CA"/>
    <w:rsid w:val="001755BA"/>
    <w:rsid w:val="001A02BE"/>
    <w:rsid w:val="001E79E0"/>
    <w:rsid w:val="00202362"/>
    <w:rsid w:val="00232C21"/>
    <w:rsid w:val="002534DD"/>
    <w:rsid w:val="00255463"/>
    <w:rsid w:val="002A724D"/>
    <w:rsid w:val="00307692"/>
    <w:rsid w:val="00307AF9"/>
    <w:rsid w:val="00310372"/>
    <w:rsid w:val="00327748"/>
    <w:rsid w:val="003325F8"/>
    <w:rsid w:val="003349F3"/>
    <w:rsid w:val="00337807"/>
    <w:rsid w:val="0033785F"/>
    <w:rsid w:val="0035101B"/>
    <w:rsid w:val="0036048E"/>
    <w:rsid w:val="00364ADF"/>
    <w:rsid w:val="00367813"/>
    <w:rsid w:val="00367EBD"/>
    <w:rsid w:val="003874D9"/>
    <w:rsid w:val="003B5121"/>
    <w:rsid w:val="003F5013"/>
    <w:rsid w:val="00411BC1"/>
    <w:rsid w:val="00430219"/>
    <w:rsid w:val="00472FC1"/>
    <w:rsid w:val="004730DB"/>
    <w:rsid w:val="00497140"/>
    <w:rsid w:val="004C4DD1"/>
    <w:rsid w:val="004D513B"/>
    <w:rsid w:val="00500FDB"/>
    <w:rsid w:val="005054CE"/>
    <w:rsid w:val="00544618"/>
    <w:rsid w:val="00552A23"/>
    <w:rsid w:val="00560100"/>
    <w:rsid w:val="00565536"/>
    <w:rsid w:val="00573D6B"/>
    <w:rsid w:val="0058332A"/>
    <w:rsid w:val="005853E4"/>
    <w:rsid w:val="005C4102"/>
    <w:rsid w:val="005D03DB"/>
    <w:rsid w:val="005D0560"/>
    <w:rsid w:val="005E764F"/>
    <w:rsid w:val="005F566D"/>
    <w:rsid w:val="006029D7"/>
    <w:rsid w:val="00604BE1"/>
    <w:rsid w:val="00614598"/>
    <w:rsid w:val="0063035F"/>
    <w:rsid w:val="00642A19"/>
    <w:rsid w:val="006510DF"/>
    <w:rsid w:val="006550DB"/>
    <w:rsid w:val="0065536C"/>
    <w:rsid w:val="0066343E"/>
    <w:rsid w:val="0067737D"/>
    <w:rsid w:val="006A2723"/>
    <w:rsid w:val="006A3EC0"/>
    <w:rsid w:val="006B445E"/>
    <w:rsid w:val="006E22B7"/>
    <w:rsid w:val="007113F3"/>
    <w:rsid w:val="00726528"/>
    <w:rsid w:val="007441C1"/>
    <w:rsid w:val="0076055A"/>
    <w:rsid w:val="0077522C"/>
    <w:rsid w:val="00783425"/>
    <w:rsid w:val="00783C6E"/>
    <w:rsid w:val="00784F87"/>
    <w:rsid w:val="007975A2"/>
    <w:rsid w:val="007B01CB"/>
    <w:rsid w:val="007B7F59"/>
    <w:rsid w:val="007C52E1"/>
    <w:rsid w:val="007D0642"/>
    <w:rsid w:val="00802F59"/>
    <w:rsid w:val="00820E13"/>
    <w:rsid w:val="00823959"/>
    <w:rsid w:val="00835C5A"/>
    <w:rsid w:val="00853574"/>
    <w:rsid w:val="008612E1"/>
    <w:rsid w:val="0087073F"/>
    <w:rsid w:val="0087101A"/>
    <w:rsid w:val="008929AB"/>
    <w:rsid w:val="008A3249"/>
    <w:rsid w:val="008E7DA8"/>
    <w:rsid w:val="008F4A22"/>
    <w:rsid w:val="00901EB1"/>
    <w:rsid w:val="00907377"/>
    <w:rsid w:val="009164D8"/>
    <w:rsid w:val="00980171"/>
    <w:rsid w:val="00986856"/>
    <w:rsid w:val="00994907"/>
    <w:rsid w:val="009A3950"/>
    <w:rsid w:val="009B4B26"/>
    <w:rsid w:val="009C4ECD"/>
    <w:rsid w:val="009F280B"/>
    <w:rsid w:val="00A00AB9"/>
    <w:rsid w:val="00A04044"/>
    <w:rsid w:val="00A1162C"/>
    <w:rsid w:val="00A646C3"/>
    <w:rsid w:val="00A74D64"/>
    <w:rsid w:val="00A86044"/>
    <w:rsid w:val="00A94927"/>
    <w:rsid w:val="00AA04D5"/>
    <w:rsid w:val="00AA52E1"/>
    <w:rsid w:val="00AB400D"/>
    <w:rsid w:val="00AC0341"/>
    <w:rsid w:val="00AE5F36"/>
    <w:rsid w:val="00AE72A0"/>
    <w:rsid w:val="00AF3316"/>
    <w:rsid w:val="00AF4502"/>
    <w:rsid w:val="00AF7742"/>
    <w:rsid w:val="00B142BB"/>
    <w:rsid w:val="00B20A08"/>
    <w:rsid w:val="00B3766B"/>
    <w:rsid w:val="00B4130A"/>
    <w:rsid w:val="00B44CD7"/>
    <w:rsid w:val="00B707D1"/>
    <w:rsid w:val="00B95C66"/>
    <w:rsid w:val="00BB7C46"/>
    <w:rsid w:val="00BC179D"/>
    <w:rsid w:val="00BD6711"/>
    <w:rsid w:val="00BD7E7C"/>
    <w:rsid w:val="00BF0E26"/>
    <w:rsid w:val="00C04AE8"/>
    <w:rsid w:val="00C13A02"/>
    <w:rsid w:val="00C235A0"/>
    <w:rsid w:val="00C31E5B"/>
    <w:rsid w:val="00C32F7C"/>
    <w:rsid w:val="00C53775"/>
    <w:rsid w:val="00C57FC3"/>
    <w:rsid w:val="00C61CC6"/>
    <w:rsid w:val="00CA0AC7"/>
    <w:rsid w:val="00CD7079"/>
    <w:rsid w:val="00D05781"/>
    <w:rsid w:val="00D202B1"/>
    <w:rsid w:val="00D23080"/>
    <w:rsid w:val="00D252DD"/>
    <w:rsid w:val="00D33CA1"/>
    <w:rsid w:val="00D57364"/>
    <w:rsid w:val="00D57DA1"/>
    <w:rsid w:val="00D717F8"/>
    <w:rsid w:val="00D86F3D"/>
    <w:rsid w:val="00D90008"/>
    <w:rsid w:val="00D97D16"/>
    <w:rsid w:val="00DA0657"/>
    <w:rsid w:val="00DD4346"/>
    <w:rsid w:val="00DD69E1"/>
    <w:rsid w:val="00DE4713"/>
    <w:rsid w:val="00E1190B"/>
    <w:rsid w:val="00E252A5"/>
    <w:rsid w:val="00E34E26"/>
    <w:rsid w:val="00E5405E"/>
    <w:rsid w:val="00E92237"/>
    <w:rsid w:val="00E9236D"/>
    <w:rsid w:val="00E963D6"/>
    <w:rsid w:val="00EA293C"/>
    <w:rsid w:val="00EF3FF7"/>
    <w:rsid w:val="00F066A8"/>
    <w:rsid w:val="00F12F9D"/>
    <w:rsid w:val="00F37BA5"/>
    <w:rsid w:val="00F40A20"/>
    <w:rsid w:val="00F562BA"/>
    <w:rsid w:val="00F70B81"/>
    <w:rsid w:val="00F8101C"/>
    <w:rsid w:val="00F875E5"/>
    <w:rsid w:val="00FA4A96"/>
    <w:rsid w:val="00FC5250"/>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0F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0578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D434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1E79E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character" w:customStyle="1" w:styleId="Titre1Car">
    <w:name w:val="Titre 1 Car"/>
    <w:basedOn w:val="Policepardfaut"/>
    <w:link w:val="Titre1"/>
    <w:uiPriority w:val="9"/>
    <w:rsid w:val="00D05781"/>
    <w:rPr>
      <w:rFonts w:asciiTheme="majorHAnsi" w:eastAsiaTheme="majorEastAsia" w:hAnsiTheme="majorHAnsi" w:cstheme="majorBidi"/>
      <w:color w:val="365F91" w:themeColor="accent1" w:themeShade="BF"/>
      <w:sz w:val="32"/>
      <w:szCs w:val="32"/>
    </w:rPr>
  </w:style>
  <w:style w:type="paragraph" w:styleId="Titre">
    <w:name w:val="Title"/>
    <w:basedOn w:val="Normal"/>
    <w:next w:val="Normal"/>
    <w:link w:val="TitreCar"/>
    <w:uiPriority w:val="10"/>
    <w:qFormat/>
    <w:rsid w:val="00D05781"/>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5781"/>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D05781"/>
    <w:pPr>
      <w:spacing w:line="259" w:lineRule="auto"/>
      <w:outlineLvl w:val="9"/>
    </w:pPr>
  </w:style>
  <w:style w:type="paragraph" w:styleId="TM2">
    <w:name w:val="toc 2"/>
    <w:basedOn w:val="Normal"/>
    <w:next w:val="Normal"/>
    <w:autoRedefine/>
    <w:uiPriority w:val="39"/>
    <w:unhideWhenUsed/>
    <w:rsid w:val="00D05781"/>
    <w:pPr>
      <w:spacing w:after="100" w:line="259" w:lineRule="auto"/>
      <w:ind w:left="220"/>
    </w:pPr>
    <w:rPr>
      <w:rFonts w:cs="Times New Roman"/>
      <w:sz w:val="22"/>
      <w:szCs w:val="22"/>
    </w:rPr>
  </w:style>
  <w:style w:type="paragraph" w:styleId="TM1">
    <w:name w:val="toc 1"/>
    <w:basedOn w:val="Normal"/>
    <w:next w:val="Normal"/>
    <w:autoRedefine/>
    <w:uiPriority w:val="39"/>
    <w:unhideWhenUsed/>
    <w:rsid w:val="00D05781"/>
    <w:pPr>
      <w:spacing w:after="100" w:line="259" w:lineRule="auto"/>
    </w:pPr>
    <w:rPr>
      <w:rFonts w:cs="Times New Roman"/>
      <w:sz w:val="22"/>
      <w:szCs w:val="22"/>
    </w:rPr>
  </w:style>
  <w:style w:type="paragraph" w:styleId="TM3">
    <w:name w:val="toc 3"/>
    <w:basedOn w:val="Normal"/>
    <w:next w:val="Normal"/>
    <w:autoRedefine/>
    <w:uiPriority w:val="39"/>
    <w:unhideWhenUsed/>
    <w:rsid w:val="00D05781"/>
    <w:pPr>
      <w:spacing w:after="100" w:line="259" w:lineRule="auto"/>
      <w:ind w:left="440"/>
    </w:pPr>
    <w:rPr>
      <w:rFonts w:cs="Times New Roman"/>
      <w:sz w:val="22"/>
      <w:szCs w:val="22"/>
    </w:rPr>
  </w:style>
  <w:style w:type="character" w:customStyle="1" w:styleId="Titre2Car">
    <w:name w:val="Titre 2 Car"/>
    <w:basedOn w:val="Policepardfaut"/>
    <w:link w:val="Titre2"/>
    <w:uiPriority w:val="9"/>
    <w:rsid w:val="00DD4346"/>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614598"/>
    <w:rPr>
      <w:color w:val="0000FF" w:themeColor="hyperlink"/>
      <w:u w:val="single"/>
    </w:rPr>
  </w:style>
  <w:style w:type="character" w:styleId="Mentionnonrsolue">
    <w:name w:val="Unresolved Mention"/>
    <w:basedOn w:val="Policepardfaut"/>
    <w:uiPriority w:val="99"/>
    <w:semiHidden/>
    <w:unhideWhenUsed/>
    <w:rsid w:val="00604BE1"/>
    <w:rPr>
      <w:color w:val="605E5C"/>
      <w:shd w:val="clear" w:color="auto" w:fill="E1DFDD"/>
    </w:rPr>
  </w:style>
  <w:style w:type="paragraph" w:styleId="Lgende">
    <w:name w:val="caption"/>
    <w:basedOn w:val="Normal"/>
    <w:next w:val="Normal"/>
    <w:uiPriority w:val="35"/>
    <w:unhideWhenUsed/>
    <w:qFormat/>
    <w:rsid w:val="00835C5A"/>
    <w:pPr>
      <w:spacing w:after="200"/>
    </w:pPr>
    <w:rPr>
      <w:i/>
      <w:iCs/>
      <w:color w:val="1F497D" w:themeColor="text2"/>
      <w:sz w:val="18"/>
      <w:szCs w:val="18"/>
    </w:rPr>
  </w:style>
  <w:style w:type="paragraph" w:styleId="Tabledesillustrations">
    <w:name w:val="table of figures"/>
    <w:basedOn w:val="Normal"/>
    <w:next w:val="Normal"/>
    <w:uiPriority w:val="99"/>
    <w:unhideWhenUsed/>
    <w:rsid w:val="008612E1"/>
  </w:style>
  <w:style w:type="paragraph" w:styleId="Paragraphedeliste">
    <w:name w:val="List Paragraph"/>
    <w:basedOn w:val="Normal"/>
    <w:uiPriority w:val="34"/>
    <w:qFormat/>
    <w:rsid w:val="006A2723"/>
    <w:pPr>
      <w:ind w:left="720"/>
      <w:contextualSpacing/>
    </w:pPr>
  </w:style>
  <w:style w:type="table" w:styleId="Grilledutableau">
    <w:name w:val="Table Grid"/>
    <w:basedOn w:val="TableauNormal"/>
    <w:uiPriority w:val="59"/>
    <w:rsid w:val="007B01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1E79E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620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3js.org/" TargetMode="External"/><Relationship Id="rId3" Type="http://schemas.openxmlformats.org/officeDocument/2006/relationships/customXml" Target="../customXml/item3.xml"/><Relationship Id="rId21" Type="http://schemas.openxmlformats.org/officeDocument/2006/relationships/hyperlink" Target="https://www.datavis.f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atahub.io/core/geo-countri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kaggle.com/datasets/josephassaker/covid19-global-dataset" TargetMode="External"/><Relationship Id="rId20" Type="http://schemas.openxmlformats.org/officeDocument/2006/relationships/hyperlink" Target="https://lucidar.me/fr/d3.js/d3-js-summa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tutorialsteacher.com/d3j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3-graph-gallery.com/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233;vin\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249346</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TP104319193</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2014-05-01T08:44:52+00:00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612322</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"Science" pour mettre en valeur vos rapports scolaires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8B68D4B4-A05C-42D9-A4F0-E7C73F0071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8FC1F1-959B-4C7B-8A28-EF23B1878719}">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3E8D3938-4786-4AC1-87C1-7B9C477B8720}">
  <ds:schemaRefs>
    <ds:schemaRef ds:uri="http://schemas.openxmlformats.org/officeDocument/2006/bibliography"/>
  </ds:schemaRefs>
</ds:datastoreItem>
</file>

<file path=customXml/itemProps4.xml><?xml version="1.0" encoding="utf-8"?>
<ds:datastoreItem xmlns:ds="http://schemas.openxmlformats.org/officeDocument/2006/customXml" ds:itemID="{A463F8BE-089D-4A2C-8E82-417198F119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Pages>
  <Words>2590</Words>
  <Characters>14248</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Company/>
  <LinksUpToDate>false</LinksUpToDate>
  <CharactersWithSpaces>16805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2022-08-08T07:15:00Z</dcterms:created>
  <dcterms:modified xsi:type="dcterms:W3CDTF">2022-08-12T14:02:00Z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